
<file path=[Content_Types].xml><?xml version="1.0" encoding="utf-8"?>
<Types xmlns="http://schemas.openxmlformats.org/package/2006/content-types">
  <Default Extension="png" ContentType="image/png"/>
  <Default Extension="bin" ContentType="image/unknown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73275" w14:textId="77777777" w:rsidR="00970FB9" w:rsidRPr="004A4197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Times New Roman" w:hAnsi="Times New Roman" w:cs="Times New Roman"/>
        </w:rPr>
      </w:pPr>
    </w:p>
    <w:p w14:paraId="017789F3" w14:textId="77777777" w:rsidR="00970FB9" w:rsidRPr="004A4197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Times New Roman" w:hAnsi="Times New Roman" w:cs="Times New Roman"/>
        </w:rPr>
      </w:pPr>
    </w:p>
    <w:p w14:paraId="61F3E1C7" w14:textId="77777777" w:rsidR="00970FB9" w:rsidRPr="004A4197" w:rsidRDefault="00970FB9" w:rsidP="00970FB9">
      <w:pPr>
        <w:ind w:left="0"/>
        <w:rPr>
          <w:rFonts w:ascii="Times New Roman" w:hAnsi="Times New Roman" w:cs="Times New Roman"/>
        </w:rPr>
      </w:pPr>
    </w:p>
    <w:p w14:paraId="64297977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2625BE4C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sz w:val="72"/>
          <w:szCs w:val="72"/>
          <w:lang w:eastAsia="zh-CN"/>
        </w:rPr>
      </w:pPr>
      <w:r w:rsidRPr="004A4197">
        <w:rPr>
          <w:rFonts w:ascii="Times New Roman" w:eastAsia="方正兰亭黑简体" w:hAnsi="Times New Roman" w:cs="Times New Roman"/>
          <w:sz w:val="72"/>
          <w:szCs w:val="72"/>
          <w:lang w:eastAsia="zh-CN"/>
        </w:rPr>
        <w:t>《计算机视觉》</w:t>
      </w:r>
    </w:p>
    <w:p w14:paraId="11022AF3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sz w:val="72"/>
          <w:szCs w:val="72"/>
          <w:lang w:eastAsia="zh-CN"/>
        </w:rPr>
      </w:pPr>
      <w:r w:rsidRPr="004A4197">
        <w:rPr>
          <w:rFonts w:ascii="Times New Roman" w:eastAsia="方正兰亭黑简体" w:hAnsi="Times New Roman" w:cs="Times New Roman"/>
          <w:sz w:val="72"/>
          <w:szCs w:val="72"/>
          <w:lang w:eastAsia="zh-CN"/>
        </w:rPr>
        <w:t>-</w:t>
      </w:r>
      <w:r w:rsidRPr="004A4197">
        <w:rPr>
          <w:rFonts w:ascii="Times New Roman" w:eastAsia="方正兰亭黑简体" w:hAnsi="Times New Roman" w:cs="Times New Roman"/>
          <w:sz w:val="72"/>
          <w:szCs w:val="72"/>
          <w:lang w:eastAsia="zh-CN"/>
        </w:rPr>
        <w:t>物体识别</w:t>
      </w:r>
    </w:p>
    <w:p w14:paraId="1B366EBE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124326EC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3538F28B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64BD8AEC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56876410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23169BF8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356A50FC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4AB1AFDC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1DB45C5F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2B486CFF" w14:textId="77777777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148A4D3A" w14:textId="77777777" w:rsidR="00970FB9" w:rsidRPr="004A4197" w:rsidRDefault="00970FB9" w:rsidP="00970FB9">
      <w:pPr>
        <w:pStyle w:val="Cover2"/>
        <w:jc w:val="left"/>
        <w:rPr>
          <w:rFonts w:ascii="Times New Roman" w:eastAsia="方正兰亭黑简体" w:hAnsi="Times New Roman" w:cs="Times New Roman"/>
          <w:lang w:eastAsia="zh-CN"/>
        </w:rPr>
      </w:pPr>
    </w:p>
    <w:p w14:paraId="18C174B4" w14:textId="77777777" w:rsidR="00970FB9" w:rsidRPr="004A4197" w:rsidRDefault="00970FB9" w:rsidP="00970FB9">
      <w:pPr>
        <w:pStyle w:val="Cover2"/>
        <w:jc w:val="left"/>
        <w:rPr>
          <w:rFonts w:ascii="Times New Roman" w:eastAsia="方正兰亭黑简体" w:hAnsi="Times New Roman" w:cs="Times New Roman"/>
          <w:lang w:eastAsia="zh-CN"/>
        </w:rPr>
      </w:pPr>
    </w:p>
    <w:p w14:paraId="50A6CD92" w14:textId="77777777" w:rsidR="00970FB9" w:rsidRPr="004A4197" w:rsidRDefault="00970FB9" w:rsidP="00970FB9">
      <w:pPr>
        <w:pStyle w:val="cover--"/>
        <w:rPr>
          <w:rFonts w:ascii="Times New Roman" w:eastAsia="方正兰亭黑简体" w:hAnsi="Times New Roman" w:cs="Times New Roman"/>
          <w:noProof/>
        </w:rPr>
      </w:pPr>
      <w:r w:rsidRPr="004A4197">
        <w:rPr>
          <w:rFonts w:ascii="Times New Roman" w:eastAsia="方正兰亭黑简体" w:hAnsi="Times New Roman" w:cs="Times New Roman"/>
          <w:noProof/>
        </w:rPr>
        <w:drawing>
          <wp:inline distT="0" distB="0" distL="0" distR="0" wp14:anchorId="3A78F704" wp14:editId="4DA921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2C03" w14:textId="77777777" w:rsidR="00970FB9" w:rsidRPr="004A4197" w:rsidRDefault="00970FB9" w:rsidP="00970FB9">
      <w:p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caps/>
        </w:rPr>
        <w:fldChar w:fldCharType="begin"/>
      </w:r>
      <w:r w:rsidRPr="004A4197">
        <w:rPr>
          <w:rFonts w:ascii="Times New Roman" w:hAnsi="Times New Roman" w:cs="Times New Roman"/>
          <w:caps/>
        </w:rPr>
        <w:instrText xml:space="preserve"> DOCPROPERTY  Confidential </w:instrText>
      </w:r>
      <w:r w:rsidRPr="004A4197">
        <w:rPr>
          <w:rFonts w:ascii="Times New Roman" w:hAnsi="Times New Roman" w:cs="Times New Roman"/>
          <w:caps/>
        </w:rPr>
        <w:fldChar w:fldCharType="end"/>
      </w:r>
    </w:p>
    <w:p w14:paraId="088A3DFE" w14:textId="1FC8BF6F" w:rsidR="00970FB9" w:rsidRPr="004A4197" w:rsidRDefault="00970FB9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  <w:r w:rsidRPr="004A4197">
        <w:rPr>
          <w:rFonts w:ascii="Times New Roman" w:eastAsia="方正兰亭黑简体" w:hAnsi="Times New Roman" w:cs="Times New Roman"/>
          <w:lang w:eastAsia="zh-CN"/>
        </w:rPr>
        <w:t>华为技术有限公司</w:t>
      </w:r>
    </w:p>
    <w:p w14:paraId="7364C768" w14:textId="7C42E8EC" w:rsidR="008D3D8A" w:rsidRPr="004A4197" w:rsidRDefault="008D3D8A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2DEEA796" w14:textId="379FF717" w:rsidR="008D3D8A" w:rsidRPr="004A4197" w:rsidRDefault="008D3D8A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0ED6FFC8" w14:textId="691F47A3" w:rsidR="008D3D8A" w:rsidRPr="004A4197" w:rsidRDefault="008D3D8A" w:rsidP="00970FB9">
      <w:pPr>
        <w:pStyle w:val="Cover2"/>
        <w:rPr>
          <w:rFonts w:ascii="Times New Roman" w:eastAsia="方正兰亭黑简体" w:hAnsi="Times New Roman" w:cs="Times New Roman"/>
          <w:lang w:eastAsia="zh-CN"/>
        </w:rPr>
      </w:pPr>
    </w:p>
    <w:p w14:paraId="17F3A1C0" w14:textId="77777777" w:rsidR="008D3D8A" w:rsidRPr="004A4197" w:rsidRDefault="008D3D8A" w:rsidP="008D3D8A">
      <w:pPr>
        <w:ind w:left="0"/>
        <w:rPr>
          <w:rFonts w:ascii="Times New Roman" w:hAnsi="Times New Roman" w:cs="Times New Roman"/>
        </w:rPr>
      </w:pP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8D3D8A" w:rsidRPr="004A4197" w14:paraId="4BBF4E29" w14:textId="77777777" w:rsidTr="008B409A">
        <w:trPr>
          <w:trHeight w:val="4799"/>
        </w:trPr>
        <w:tc>
          <w:tcPr>
            <w:tcW w:w="9639" w:type="dxa"/>
          </w:tcPr>
          <w:p w14:paraId="78910402" w14:textId="0D6F1343" w:rsidR="008D3D8A" w:rsidRPr="004A4197" w:rsidRDefault="008D3D8A" w:rsidP="008B409A">
            <w:pPr>
              <w:pStyle w:val="Cover4"/>
              <w:rPr>
                <w:rFonts w:ascii="Times New Roman" w:eastAsia="方正兰亭黑简体" w:hAnsi="Times New Roman" w:cs="Times New Roman"/>
                <w:sz w:val="22"/>
              </w:rPr>
            </w:pPr>
            <w:r w:rsidRPr="004A4197">
              <w:rPr>
                <w:rFonts w:ascii="Times New Roman" w:eastAsia="方正兰亭黑简体" w:hAnsi="Times New Roman" w:cs="Times New Roman"/>
                <w:sz w:val="22"/>
              </w:rPr>
              <w:lastRenderedPageBreak/>
              <w:t>版权所有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 xml:space="preserve"> © 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>华为技术有限公司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 xml:space="preserve"> 202</w:t>
            </w:r>
            <w:r w:rsidR="008A6EF6" w:rsidRPr="004A4197">
              <w:rPr>
                <w:rFonts w:ascii="Times New Roman" w:eastAsia="方正兰亭黑简体" w:hAnsi="Times New Roman" w:cs="Times New Roman"/>
                <w:sz w:val="22"/>
              </w:rPr>
              <w:t>2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>。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 xml:space="preserve"> </w:t>
            </w:r>
            <w:r w:rsidRPr="004A4197">
              <w:rPr>
                <w:rFonts w:ascii="Times New Roman" w:eastAsia="方正兰亭黑简体" w:hAnsi="Times New Roman" w:cs="Times New Roman"/>
                <w:sz w:val="22"/>
              </w:rPr>
              <w:t>保留一切权利。</w:t>
            </w:r>
          </w:p>
          <w:p w14:paraId="6E53C8F2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0"/>
              </w:rPr>
            </w:pP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F50CE72" w14:textId="77777777" w:rsidR="008D3D8A" w:rsidRPr="004A4197" w:rsidRDefault="008D3D8A" w:rsidP="008B409A">
            <w:pPr>
              <w:pStyle w:val="Cover3"/>
              <w:rPr>
                <w:rFonts w:ascii="Times New Roman" w:eastAsia="方正兰亭黑简体" w:hAnsi="Times New Roman" w:cs="Times New Roman"/>
              </w:rPr>
            </w:pPr>
          </w:p>
          <w:p w14:paraId="7A0CBFDB" w14:textId="77777777" w:rsidR="008D3D8A" w:rsidRPr="004A4197" w:rsidRDefault="008D3D8A" w:rsidP="008B409A">
            <w:pPr>
              <w:pStyle w:val="Cover3"/>
              <w:rPr>
                <w:rFonts w:ascii="Times New Roman" w:eastAsia="方正兰亭黑简体" w:hAnsi="Times New Roman" w:cs="Times New Roman"/>
              </w:rPr>
            </w:pPr>
            <w:r w:rsidRPr="004A4197">
              <w:rPr>
                <w:rFonts w:ascii="Times New Roman" w:eastAsia="方正兰亭黑简体" w:hAnsi="Times New Roman" w:cs="Times New Roman"/>
              </w:rPr>
              <w:t>商标声明</w:t>
            </w:r>
          </w:p>
          <w:p w14:paraId="56292998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0"/>
              </w:rPr>
            </w:pPr>
            <w:r w:rsidRPr="004A4197">
              <w:rPr>
                <w:rFonts w:ascii="Times New Roman" w:hAnsi="Times New Roman" w:cs="Times New Roman"/>
                <w:noProof/>
                <w:sz w:val="44"/>
              </w:rPr>
              <w:drawing>
                <wp:inline distT="0" distB="0" distL="0" distR="0" wp14:anchorId="270D8900" wp14:editId="4D4D9300">
                  <wp:extent cx="295200" cy="300636"/>
                  <wp:effectExtent l="0" t="0" r="0" b="4445"/>
                  <wp:docPr id="6" name="图片 6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>和其他华为商标均为华为技术有限公司的商标。</w:t>
            </w:r>
          </w:p>
          <w:p w14:paraId="042DA1EF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0"/>
              </w:rPr>
            </w:pP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>本文档提及的其他所有商标或注册商标，由各自的所有人拥有。</w:t>
            </w:r>
          </w:p>
          <w:p w14:paraId="65AA0F03" w14:textId="77777777" w:rsidR="008D3D8A" w:rsidRPr="004A4197" w:rsidRDefault="008D3D8A" w:rsidP="008B409A">
            <w:pPr>
              <w:pStyle w:val="Cover3"/>
              <w:rPr>
                <w:rFonts w:ascii="Times New Roman" w:eastAsia="方正兰亭黑简体" w:hAnsi="Times New Roman" w:cs="Times New Roman"/>
              </w:rPr>
            </w:pPr>
          </w:p>
          <w:p w14:paraId="480EC0FA" w14:textId="77777777" w:rsidR="008D3D8A" w:rsidRPr="004A4197" w:rsidRDefault="008D3D8A" w:rsidP="008B409A">
            <w:pPr>
              <w:pStyle w:val="Cover3"/>
              <w:rPr>
                <w:rFonts w:ascii="Times New Roman" w:eastAsia="方正兰亭黑简体" w:hAnsi="Times New Roman" w:cs="Times New Roman"/>
              </w:rPr>
            </w:pPr>
            <w:r w:rsidRPr="004A4197">
              <w:rPr>
                <w:rFonts w:ascii="Times New Roman" w:eastAsia="方正兰亭黑简体" w:hAnsi="Times New Roman" w:cs="Times New Roman"/>
              </w:rPr>
              <w:t>注意</w:t>
            </w:r>
          </w:p>
          <w:p w14:paraId="790E1D52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0"/>
              </w:rPr>
            </w:pP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2D87BF36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526690B" w14:textId="77777777" w:rsidR="008D3D8A" w:rsidRPr="004A4197" w:rsidRDefault="008D3D8A" w:rsidP="008D3D8A">
      <w:pPr>
        <w:pStyle w:val="TableText"/>
        <w:rPr>
          <w:rFonts w:ascii="Times New Roman" w:hAnsi="Times New Roman" w:cs="Times New Roman"/>
        </w:rPr>
      </w:pPr>
    </w:p>
    <w:p w14:paraId="2D987EEC" w14:textId="77777777" w:rsidR="008D3D8A" w:rsidRPr="004A4197" w:rsidRDefault="008D3D8A" w:rsidP="008D3D8A">
      <w:pPr>
        <w:pStyle w:val="TableText"/>
        <w:rPr>
          <w:rFonts w:ascii="Times New Roman" w:hAnsi="Times New Roman" w:cs="Times New Roman"/>
        </w:rPr>
      </w:pPr>
    </w:p>
    <w:p w14:paraId="4E49F8DA" w14:textId="77777777" w:rsidR="008D3D8A" w:rsidRPr="004A4197" w:rsidRDefault="008D3D8A" w:rsidP="008D3D8A">
      <w:pPr>
        <w:pStyle w:val="TableText"/>
        <w:rPr>
          <w:rFonts w:ascii="Times New Roman" w:hAnsi="Times New Roman" w:cs="Times New Roman"/>
        </w:rPr>
      </w:pPr>
    </w:p>
    <w:p w14:paraId="06DCAA3A" w14:textId="77777777" w:rsidR="008D3D8A" w:rsidRPr="004A4197" w:rsidRDefault="008D3D8A" w:rsidP="008D3D8A">
      <w:pPr>
        <w:pStyle w:val="TableText"/>
        <w:rPr>
          <w:rFonts w:ascii="Times New Roman" w:hAnsi="Times New Roman" w:cs="Times New Roman"/>
        </w:rPr>
      </w:pPr>
    </w:p>
    <w:p w14:paraId="5A7B1D2E" w14:textId="77777777" w:rsidR="008D3D8A" w:rsidRPr="004A4197" w:rsidRDefault="008D3D8A" w:rsidP="008D3D8A">
      <w:pPr>
        <w:pStyle w:val="TableText"/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8D3D8A" w:rsidRPr="004A4197" w14:paraId="720D7876" w14:textId="77777777" w:rsidTr="008B409A">
        <w:trPr>
          <w:trHeight w:val="634"/>
        </w:trPr>
        <w:tc>
          <w:tcPr>
            <w:tcW w:w="9640" w:type="dxa"/>
            <w:gridSpan w:val="2"/>
            <w:vAlign w:val="center"/>
          </w:tcPr>
          <w:p w14:paraId="401B4AB3" w14:textId="77777777" w:rsidR="008D3D8A" w:rsidRPr="004A4197" w:rsidRDefault="008D3D8A" w:rsidP="008B409A">
            <w:pPr>
              <w:pStyle w:val="Cover2"/>
              <w:rPr>
                <w:rFonts w:ascii="Times New Roman" w:eastAsia="方正兰亭黑简体" w:hAnsi="Times New Roman" w:cs="Times New Roman"/>
                <w:sz w:val="24"/>
                <w:szCs w:val="24"/>
              </w:rPr>
            </w:pPr>
            <w:r w:rsidRPr="004A4197">
              <w:rPr>
                <w:rFonts w:ascii="Times New Roman" w:eastAsia="方正兰亭黑简体" w:hAnsi="Times New Roman" w:cs="Times New Roman"/>
                <w:sz w:val="28"/>
                <w:szCs w:val="24"/>
              </w:rPr>
              <w:t>华为技术有限公司</w:t>
            </w:r>
          </w:p>
        </w:tc>
      </w:tr>
      <w:tr w:rsidR="008D3D8A" w:rsidRPr="004A4197" w14:paraId="76E9A92D" w14:textId="77777777" w:rsidTr="008B409A">
        <w:trPr>
          <w:trHeight w:val="371"/>
        </w:trPr>
        <w:tc>
          <w:tcPr>
            <w:tcW w:w="1675" w:type="dxa"/>
            <w:vAlign w:val="center"/>
          </w:tcPr>
          <w:p w14:paraId="09D332FE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0657F1F3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>深圳市龙岗区坂田华为总部办公楼</w:t>
            </w: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>邮编：</w:t>
            </w: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>518129</w:t>
            </w:r>
          </w:p>
        </w:tc>
      </w:tr>
      <w:tr w:rsidR="008D3D8A" w:rsidRPr="004A4197" w14:paraId="39F7A50F" w14:textId="77777777" w:rsidTr="008B409A">
        <w:trPr>
          <w:trHeight w:val="337"/>
        </w:trPr>
        <w:tc>
          <w:tcPr>
            <w:tcW w:w="1675" w:type="dxa"/>
            <w:vAlign w:val="center"/>
          </w:tcPr>
          <w:p w14:paraId="7D0C227F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A4197">
              <w:rPr>
                <w:rFonts w:ascii="Times New Roman" w:hAnsi="Times New Roman" w:cs="Times New Roman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5946BC7" w14:textId="77777777" w:rsidR="008D3D8A" w:rsidRPr="004A4197" w:rsidRDefault="008D3D8A" w:rsidP="008B409A">
            <w:pPr>
              <w:pStyle w:val="Cover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A4197">
              <w:rPr>
                <w:rStyle w:val="ad"/>
                <w:rFonts w:ascii="Times New Roman" w:hAnsi="Times New Roman" w:cs="Times New Roman"/>
                <w:sz w:val="24"/>
                <w:szCs w:val="24"/>
                <w:lang w:val="pt-BR"/>
              </w:rPr>
              <w:t>http://</w:t>
            </w:r>
            <w:hyperlink r:id="rId14" w:history="1">
              <w:r w:rsidRPr="004A4197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pt-BR"/>
                </w:rPr>
                <w:t>e</w:t>
              </w:r>
            </w:hyperlink>
            <w:r w:rsidRPr="004A4197">
              <w:rPr>
                <w:rStyle w:val="ad"/>
                <w:rFonts w:ascii="Times New Roman" w:hAnsi="Times New Roman" w:cs="Times New Roman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518C1569" w:rsidR="00033B54" w:rsidRPr="004A419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Times New Roman" w:hAnsi="Times New Roman" w:cs="Times New Roman"/>
        </w:rPr>
        <w:sectPr w:rsidR="00033B54" w:rsidRPr="004A4197" w:rsidSect="00033B54">
          <w:headerReference w:type="default" r:id="rId15"/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Times New Roman" w:eastAsia="微软雅黑" w:hAnsi="Times New Roman" w:cs="Times New Roman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eastAsia="方正兰亭黑简体"/>
          <w:sz w:val="32"/>
          <w:szCs w:val="32"/>
        </w:rPr>
      </w:sdtEndPr>
      <w:sdtContent>
        <w:p w14:paraId="5B902EF0" w14:textId="5CE9B1BA" w:rsidR="0020153C" w:rsidRPr="004A4197" w:rsidRDefault="0020153C" w:rsidP="00FD6CD0">
          <w:pPr>
            <w:pStyle w:val="Contents"/>
            <w:rPr>
              <w:rFonts w:ascii="Times New Roman" w:hAnsi="Times New Roman" w:cs="Times New Roman"/>
            </w:rPr>
          </w:pPr>
          <w:r w:rsidRPr="004A4197">
            <w:rPr>
              <w:rFonts w:ascii="Times New Roman" w:hAnsi="Times New Roman" w:cs="Times New Roman"/>
              <w:lang w:val="zh-CN"/>
            </w:rPr>
            <w:t>目录</w:t>
          </w:r>
        </w:p>
        <w:p w14:paraId="4D359DF2" w14:textId="34DA3680" w:rsidR="00CE324F" w:rsidRPr="004A4197" w:rsidRDefault="001B1484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szCs w:val="22"/>
            </w:rPr>
          </w:pPr>
          <w:r w:rsidRPr="004A4197">
            <w:rPr>
              <w:rFonts w:ascii="Times New Roman" w:hAnsi="Times New Roman" w:cs="Times New Roman"/>
              <w:b w:val="0"/>
              <w:bCs w:val="0"/>
              <w:noProof/>
            </w:rPr>
            <w:fldChar w:fldCharType="begin"/>
          </w:r>
          <w:r w:rsidRPr="004A4197">
            <w:rPr>
              <w:rFonts w:ascii="Times New Roman" w:hAnsi="Times New Roman" w:cs="Times New Roman"/>
              <w:b w:val="0"/>
              <w:bCs w:val="0"/>
              <w:noProof/>
            </w:rPr>
            <w:instrText xml:space="preserve"> TOC \o "1-3" \h \z \u </w:instrText>
          </w:r>
          <w:r w:rsidRPr="004A4197">
            <w:rPr>
              <w:rFonts w:ascii="Times New Roman" w:hAnsi="Times New Roman" w:cs="Times New Roman"/>
              <w:b w:val="0"/>
              <w:bCs w:val="0"/>
              <w:noProof/>
            </w:rPr>
            <w:fldChar w:fldCharType="separate"/>
          </w:r>
          <w:hyperlink w:anchor="_Toc95470291" w:history="1">
            <w:r w:rsidR="00CE324F" w:rsidRPr="004A4197">
              <w:rPr>
                <w:rStyle w:val="ad"/>
                <w:rFonts w:ascii="Times New Roman" w:hAnsi="Times New Roman" w:cs="Times New Roman"/>
                <w:noProof/>
              </w:rPr>
              <w:t xml:space="preserve">1 </w:t>
            </w:r>
            <w:r w:rsidR="00CE324F" w:rsidRPr="004A4197">
              <w:rPr>
                <w:rStyle w:val="ad"/>
                <w:rFonts w:ascii="Times New Roman" w:hAnsi="Times New Roman" w:cs="Times New Roman"/>
                <w:noProof/>
              </w:rPr>
              <w:t>实验介绍</w: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instrText xml:space="preserve"> PAGEREF _Toc95470291 \h </w:instrTex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F930CC" w14:textId="3929D6F0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2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  <w:lang w:eastAsia="en-US"/>
              </w:rPr>
              <w:t>1.1</w:t>
            </w:r>
            <w:r w:rsidR="00CE324F" w:rsidRPr="004A4197">
              <w:rPr>
                <w:rStyle w:val="ad"/>
                <w:rFonts w:ascii="Times New Roman" w:hAnsi="Times New Roman" w:cs="Times New Roman"/>
                <w:bCs/>
                <w:lang w:eastAsia="en-US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  <w:bCs/>
                <w:lang w:eastAsia="en-US"/>
              </w:rPr>
              <w:t>实验目的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_Toc95470292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ED1BA75" w14:textId="720DA31B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3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  <w:lang w:eastAsia="en-US"/>
              </w:rPr>
              <w:t>1.2</w:t>
            </w:r>
            <w:r w:rsidR="00CE324F" w:rsidRPr="004A4197">
              <w:rPr>
                <w:rStyle w:val="ad"/>
                <w:rFonts w:ascii="Times New Roman" w:hAnsi="Times New Roman" w:cs="Times New Roman"/>
                <w:bCs/>
                <w:lang w:eastAsia="en-US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  <w:bCs/>
                <w:lang w:eastAsia="en-US"/>
              </w:rPr>
              <w:t>实验清单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_Toc95470293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EEAE4C1" w14:textId="1B5F37EA" w:rsidR="00CE324F" w:rsidRPr="004A4197" w:rsidRDefault="00356542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szCs w:val="22"/>
            </w:rPr>
          </w:pPr>
          <w:hyperlink w:anchor="_Toc95470294" w:history="1">
            <w:r w:rsidR="00CE324F" w:rsidRPr="004A4197">
              <w:rPr>
                <w:rStyle w:val="ad"/>
                <w:rFonts w:ascii="Times New Roman" w:hAnsi="Times New Roman" w:cs="Times New Roman"/>
                <w:noProof/>
              </w:rPr>
              <w:t>2 CIFAR-10</w:t>
            </w:r>
            <w:r w:rsidR="00CE324F" w:rsidRPr="004A4197">
              <w:rPr>
                <w:rStyle w:val="ad"/>
                <w:rFonts w:ascii="Times New Roman" w:hAnsi="Times New Roman" w:cs="Times New Roman"/>
                <w:noProof/>
              </w:rPr>
              <w:t>分类任务</w: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instrText xml:space="preserve"> PAGEREF _Toc95470294 \h </w:instrTex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E324F" w:rsidRPr="004A419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6C08A" w14:textId="17D03B64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5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2.1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实验介绍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_Toc95470295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F2554DC" w14:textId="695D0C2B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6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2.2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实验环境要求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_Toc95470296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63556E2" w14:textId="2F3494B8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7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2.3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实验目的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_Toc95470297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7530993" w14:textId="4C2D3DFB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8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2.4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实验总体设计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_Toc95470298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4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7A30E57" w14:textId="61DE5683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299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2.5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实验过程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_Toc95470299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4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569F374" w14:textId="053540D3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0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2.5.1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创建华为云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Notebook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_Toc95470300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4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CAD666E" w14:textId="10BE3029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1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2.5.2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导入相关实验模块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_Toc95470301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5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33F7A21" w14:textId="0325D820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2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2.5.3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数据集展示与数据初始化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_Toc95470302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7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53D1A9B" w14:textId="6A7A34BE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3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2.5.4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构建网络模型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_Toc95470303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11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4328540" w14:textId="274D7EE1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4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2.5.5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模型训练与测试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_Toc95470304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13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12EB308" w14:textId="2A6F9FE2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5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2.5.6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模型优化与重新训练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_Toc95470305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17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796F806" w14:textId="379839C7" w:rsidR="00CE324F" w:rsidRPr="004A4197" w:rsidRDefault="0035654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6" w:history="1">
            <w:r w:rsidR="00CE324F" w:rsidRPr="004A4197">
              <w:rPr>
                <w:rStyle w:val="ad"/>
                <w:rFonts w:ascii="Times New Roman" w:hAnsi="Times New Roman" w:cs="Times New Roman"/>
                <w:bCs/>
                <w:snapToGrid w:val="0"/>
              </w:rPr>
              <w:t>2.5.7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模型测试与可视化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_Toc95470306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20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5B5C7EA" w14:textId="47022FCB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7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2.6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实验总结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_Toc95470307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22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9C3054C" w14:textId="2EE6C2D2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8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2.7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思考题汇总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_Toc95470308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9AEEB4F" w14:textId="6E387879" w:rsidR="00CE324F" w:rsidRPr="004A4197" w:rsidRDefault="0035654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kern w:val="2"/>
              <w:sz w:val="21"/>
              <w:szCs w:val="22"/>
            </w:rPr>
          </w:pPr>
          <w:hyperlink w:anchor="_Toc95470309" w:history="1">
            <w:r w:rsidR="00CE324F" w:rsidRPr="004A4197">
              <w:rPr>
                <w:rStyle w:val="ad"/>
                <w:rFonts w:ascii="Times New Roman" w:hAnsi="Times New Roman" w:cs="Times New Roman"/>
                <w:snapToGrid w:val="0"/>
              </w:rPr>
              <w:t>2.8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 xml:space="preserve"> </w:t>
            </w:r>
            <w:r w:rsidR="00CE324F" w:rsidRPr="004A4197">
              <w:rPr>
                <w:rStyle w:val="ad"/>
                <w:rFonts w:ascii="Times New Roman" w:hAnsi="Times New Roman" w:cs="Times New Roman"/>
              </w:rPr>
              <w:t>开放题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tab/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begin"/>
            </w:r>
            <w:r w:rsidR="00CE324F" w:rsidRPr="004A4197">
              <w:rPr>
                <w:rFonts w:ascii="Times New Roman" w:hAnsi="Times New Roman" w:cs="Times New Roman"/>
                <w:webHidden/>
              </w:rPr>
              <w:instrText xml:space="preserve"> PAGEREF _Toc95470309 \h </w:instrText>
            </w:r>
            <w:r w:rsidR="00CE324F" w:rsidRPr="004A4197">
              <w:rPr>
                <w:rFonts w:ascii="Times New Roman" w:hAnsi="Times New Roman" w:cs="Times New Roman"/>
                <w:webHidden/>
              </w:rPr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CE324F" w:rsidRPr="004A4197">
              <w:rPr>
                <w:rFonts w:ascii="Times New Roman" w:hAnsi="Times New Roman" w:cs="Times New Roman"/>
                <w:webHidden/>
              </w:rPr>
              <w:t>23</w:t>
            </w:r>
            <w:r w:rsidR="00CE324F" w:rsidRPr="004A4197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A1B1C95" w14:textId="2FD9AFAF" w:rsidR="00B81DEF" w:rsidRPr="004A4197" w:rsidRDefault="001B1484" w:rsidP="0020153C">
          <w:pPr>
            <w:rPr>
              <w:rFonts w:ascii="Times New Roman" w:hAnsi="Times New Roman" w:cs="Times New Roman"/>
              <w:lang w:val="zh-CN"/>
            </w:rPr>
          </w:pPr>
          <w:r w:rsidRPr="004A419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4A419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Times New Roman" w:hAnsi="Times New Roman" w:cs="Times New Roman"/>
          <w:lang w:val="zh-CN"/>
        </w:rPr>
      </w:pPr>
      <w:r w:rsidRPr="004A4197">
        <w:rPr>
          <w:rFonts w:ascii="Times New Roman" w:hAnsi="Times New Roman" w:cs="Times New Roman"/>
          <w:lang w:val="zh-CN"/>
        </w:rPr>
        <w:br w:type="page"/>
      </w:r>
    </w:p>
    <w:p w14:paraId="34985906" w14:textId="77777777" w:rsidR="00970FB9" w:rsidRPr="004A4197" w:rsidRDefault="00970FB9" w:rsidP="00675D41">
      <w:pPr>
        <w:pStyle w:val="1"/>
        <w:rPr>
          <w:rFonts w:ascii="Times New Roman" w:hAnsi="Times New Roman" w:cs="Times New Roman"/>
        </w:rPr>
      </w:pPr>
      <w:bookmarkStart w:id="10" w:name="_Toc66865718"/>
      <w:bookmarkStart w:id="11" w:name="_Toc95470291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4A4197">
        <w:rPr>
          <w:rFonts w:ascii="Times New Roman" w:hAnsi="Times New Roman" w:cs="Times New Roman"/>
        </w:rPr>
        <w:lastRenderedPageBreak/>
        <w:t>实验介绍</w:t>
      </w:r>
      <w:bookmarkEnd w:id="10"/>
      <w:bookmarkEnd w:id="11"/>
    </w:p>
    <w:p w14:paraId="539C10BF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计算机视觉，是计算机领域的重要研究对象，目前计算机视觉已经深度融合了人工智能的技术，尤其深度学习，在计算机视觉中起到了至关重要的作用。本章主要围绕计算机视觉当中的物体识别的模块进行介绍。本章实验难度分为初级和高级。</w:t>
      </w:r>
    </w:p>
    <w:p w14:paraId="253B59DD" w14:textId="5BEF101A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初级实验：</w:t>
      </w:r>
      <w:r w:rsidR="008373AD" w:rsidRPr="004A4197">
        <w:rPr>
          <w:rFonts w:ascii="Times New Roman" w:hAnsi="Times New Roman" w:cs="Times New Roman"/>
        </w:rPr>
        <w:t>CIFAR-10</w:t>
      </w:r>
      <w:r w:rsidR="008373AD" w:rsidRPr="004A4197">
        <w:rPr>
          <w:rFonts w:ascii="Times New Roman" w:hAnsi="Times New Roman" w:cs="Times New Roman"/>
        </w:rPr>
        <w:t>分类任务</w:t>
      </w:r>
    </w:p>
    <w:p w14:paraId="3BC6B124" w14:textId="31FBE521" w:rsidR="00970FB9" w:rsidRPr="004A4197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Times New Roman" w:hAnsi="Times New Roman" w:cs="Times New Roman"/>
          <w:bCs/>
          <w:noProof/>
          <w:sz w:val="36"/>
          <w:szCs w:val="36"/>
          <w:lang w:eastAsia="en-US"/>
        </w:rPr>
      </w:pPr>
      <w:bookmarkStart w:id="13" w:name="_Toc66865719"/>
      <w:bookmarkStart w:id="14" w:name="_Toc95470292"/>
      <w:r w:rsidRPr="004A4197">
        <w:rPr>
          <w:rFonts w:ascii="Times New Roman" w:hAnsi="Times New Roman" w:cs="Times New Roman"/>
          <w:bCs/>
          <w:noProof/>
          <w:sz w:val="36"/>
          <w:szCs w:val="36"/>
          <w:lang w:eastAsia="en-US"/>
        </w:rPr>
        <w:t>实验目的</w:t>
      </w:r>
      <w:bookmarkEnd w:id="13"/>
      <w:bookmarkEnd w:id="14"/>
    </w:p>
    <w:p w14:paraId="508686D2" w14:textId="008D6C6D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本章实验的主要目的是掌握计算机视觉中物体识别相关基础知识点，了解物体识别中的图像识别与视频识别，同时掌握深度学习相关基础知识，尤其是卷积神经网络。掌握不同相关的物体识别中比较成熟的物体识别网络的设计原理，熟悉使用</w:t>
      </w:r>
      <w:r w:rsidR="00020920" w:rsidRPr="004A4197">
        <w:rPr>
          <w:rFonts w:ascii="Times New Roman" w:hAnsi="Times New Roman" w:cs="Times New Roman"/>
        </w:rPr>
        <w:t>MindS</w:t>
      </w:r>
      <w:r w:rsidRPr="004A4197">
        <w:rPr>
          <w:rFonts w:ascii="Times New Roman" w:hAnsi="Times New Roman" w:cs="Times New Roman"/>
        </w:rPr>
        <w:t>pore</w:t>
      </w:r>
      <w:r w:rsidRPr="004A4197">
        <w:rPr>
          <w:rFonts w:ascii="Times New Roman" w:hAnsi="Times New Roman" w:cs="Times New Roman"/>
        </w:rPr>
        <w:t>深度学习框架。</w:t>
      </w:r>
      <w:r w:rsidRPr="004A4197">
        <w:rPr>
          <w:rFonts w:ascii="Times New Roman" w:hAnsi="Times New Roman" w:cs="Times New Roman"/>
        </w:rPr>
        <w:t xml:space="preserve"> </w:t>
      </w:r>
    </w:p>
    <w:p w14:paraId="53EF10D6" w14:textId="20BB76A3" w:rsidR="00970FB9" w:rsidRPr="004A4197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Times New Roman" w:hAnsi="Times New Roman" w:cs="Times New Roman"/>
          <w:bCs/>
          <w:noProof/>
          <w:sz w:val="36"/>
          <w:szCs w:val="36"/>
          <w:lang w:eastAsia="en-US"/>
        </w:rPr>
      </w:pPr>
      <w:bookmarkStart w:id="15" w:name="_Toc66865720"/>
      <w:bookmarkStart w:id="16" w:name="_Toc95470293"/>
      <w:r w:rsidRPr="004A4197">
        <w:rPr>
          <w:rFonts w:ascii="Times New Roman" w:hAnsi="Times New Roman" w:cs="Times New Roman"/>
          <w:bCs/>
          <w:noProof/>
          <w:sz w:val="36"/>
          <w:szCs w:val="36"/>
          <w:lang w:eastAsia="en-US"/>
        </w:rPr>
        <w:t>实验清单</w:t>
      </w:r>
      <w:bookmarkEnd w:id="15"/>
      <w:bookmarkEnd w:id="16"/>
    </w:p>
    <w:tbl>
      <w:tblPr>
        <w:tblStyle w:val="V30"/>
        <w:tblW w:w="8603" w:type="dxa"/>
        <w:jc w:val="center"/>
        <w:tblInd w:w="0" w:type="dxa"/>
        <w:tblLook w:val="04A0" w:firstRow="1" w:lastRow="0" w:firstColumn="1" w:lastColumn="0" w:noHBand="0" w:noVBand="1"/>
      </w:tblPr>
      <w:tblGrid>
        <w:gridCol w:w="1913"/>
        <w:gridCol w:w="2652"/>
        <w:gridCol w:w="697"/>
        <w:gridCol w:w="1700"/>
        <w:gridCol w:w="1641"/>
      </w:tblGrid>
      <w:tr w:rsidR="00970FB9" w:rsidRPr="004A4197" w14:paraId="10C3A7CE" w14:textId="77777777" w:rsidTr="00322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1565C6D3" w14:textId="77777777" w:rsidR="00970FB9" w:rsidRPr="004A4197" w:rsidRDefault="00970FB9" w:rsidP="003222C5">
            <w:pPr>
              <w:pStyle w:val="5a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实验</w:t>
            </w:r>
          </w:p>
        </w:tc>
        <w:tc>
          <w:tcPr>
            <w:tcW w:w="2652" w:type="dxa"/>
          </w:tcPr>
          <w:p w14:paraId="7C894166" w14:textId="77777777" w:rsidR="00970FB9" w:rsidRPr="004A4197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简述</w:t>
            </w:r>
          </w:p>
        </w:tc>
        <w:tc>
          <w:tcPr>
            <w:tcW w:w="697" w:type="dxa"/>
          </w:tcPr>
          <w:p w14:paraId="389EE176" w14:textId="77777777" w:rsidR="00970FB9" w:rsidRPr="004A4197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难度</w:t>
            </w:r>
          </w:p>
        </w:tc>
        <w:tc>
          <w:tcPr>
            <w:tcW w:w="1700" w:type="dxa"/>
          </w:tcPr>
          <w:p w14:paraId="423C4C00" w14:textId="77777777" w:rsidR="00970FB9" w:rsidRPr="004A4197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软件环境</w:t>
            </w:r>
          </w:p>
        </w:tc>
        <w:tc>
          <w:tcPr>
            <w:tcW w:w="1641" w:type="dxa"/>
          </w:tcPr>
          <w:p w14:paraId="1E3C7791" w14:textId="77777777" w:rsidR="00970FB9" w:rsidRPr="004A4197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开发环境</w:t>
            </w:r>
          </w:p>
        </w:tc>
      </w:tr>
      <w:tr w:rsidR="008373AD" w:rsidRPr="004A4197" w14:paraId="2695EDFE" w14:textId="77777777" w:rsidTr="00322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3D09512B" w14:textId="122E3BA3" w:rsidR="008373AD" w:rsidRPr="004A4197" w:rsidRDefault="008373AD" w:rsidP="003222C5">
            <w:pPr>
              <w:pStyle w:val="5a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CIFAR-10</w:t>
            </w:r>
            <w:r w:rsidRPr="004A4197">
              <w:rPr>
                <w:rFonts w:ascii="Times New Roman" w:hAnsi="Times New Roman" w:cs="Times New Roman"/>
              </w:rPr>
              <w:t>分类任务</w:t>
            </w:r>
          </w:p>
        </w:tc>
        <w:tc>
          <w:tcPr>
            <w:tcW w:w="2652" w:type="dxa"/>
          </w:tcPr>
          <w:p w14:paraId="297BB577" w14:textId="465BFD66" w:rsidR="008373AD" w:rsidRPr="004A4197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</w:rPr>
            </w:pPr>
            <w:r w:rsidRPr="004A4197">
              <w:rPr>
                <w:rFonts w:ascii="Times New Roman" w:hAnsi="Times New Roman" w:cs="Times New Roman"/>
                <w:sz w:val="20"/>
              </w:rPr>
              <w:t>基于</w:t>
            </w:r>
            <w:r w:rsidRPr="004A4197">
              <w:rPr>
                <w:rFonts w:ascii="Times New Roman" w:hAnsi="Times New Roman" w:cs="Times New Roman"/>
                <w:sz w:val="20"/>
              </w:rPr>
              <w:t>cifar10</w:t>
            </w:r>
            <w:r w:rsidRPr="004A4197">
              <w:rPr>
                <w:rFonts w:ascii="Times New Roman" w:hAnsi="Times New Roman" w:cs="Times New Roman"/>
                <w:sz w:val="20"/>
              </w:rPr>
              <w:t>数据集，使用</w:t>
            </w:r>
            <w:r w:rsidRPr="004A4197">
              <w:rPr>
                <w:rFonts w:ascii="Times New Roman" w:hAnsi="Times New Roman" w:cs="Times New Roman"/>
                <w:sz w:val="20"/>
              </w:rPr>
              <w:t>MindSpore</w:t>
            </w:r>
            <w:r w:rsidRPr="004A4197">
              <w:rPr>
                <w:rFonts w:ascii="Times New Roman" w:hAnsi="Times New Roman" w:cs="Times New Roman"/>
                <w:sz w:val="20"/>
              </w:rPr>
              <w:t>和</w:t>
            </w:r>
            <w:r w:rsidRPr="004A4197">
              <w:rPr>
                <w:rFonts w:ascii="Times New Roman" w:hAnsi="Times New Roman" w:cs="Times New Roman"/>
                <w:sz w:val="20"/>
              </w:rPr>
              <w:t>Ascend</w:t>
            </w:r>
            <w:r w:rsidRPr="004A4197">
              <w:rPr>
                <w:rFonts w:ascii="Times New Roman" w:hAnsi="Times New Roman" w:cs="Times New Roman"/>
                <w:sz w:val="20"/>
              </w:rPr>
              <w:t>芯片，实现图像分类。</w:t>
            </w:r>
          </w:p>
        </w:tc>
        <w:tc>
          <w:tcPr>
            <w:tcW w:w="697" w:type="dxa"/>
          </w:tcPr>
          <w:p w14:paraId="09ED5DB7" w14:textId="0EA3D43E" w:rsidR="008373AD" w:rsidRPr="004A4197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初级</w:t>
            </w:r>
          </w:p>
        </w:tc>
        <w:tc>
          <w:tcPr>
            <w:tcW w:w="1700" w:type="dxa"/>
          </w:tcPr>
          <w:p w14:paraId="7230F3E5" w14:textId="30BE8317" w:rsidR="008373AD" w:rsidRPr="004A4197" w:rsidRDefault="00C87457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MindSpore1.5</w:t>
            </w:r>
          </w:p>
        </w:tc>
        <w:tc>
          <w:tcPr>
            <w:tcW w:w="1641" w:type="dxa"/>
          </w:tcPr>
          <w:p w14:paraId="162BBA47" w14:textId="5DD98F50" w:rsidR="008373AD" w:rsidRPr="004A4197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A4197">
              <w:rPr>
                <w:rFonts w:ascii="Times New Roman" w:hAnsi="Times New Roman" w:cs="Times New Roman"/>
              </w:rPr>
              <w:t>ModelArts</w:t>
            </w:r>
          </w:p>
        </w:tc>
      </w:tr>
    </w:tbl>
    <w:p w14:paraId="7D49A23D" w14:textId="77777777" w:rsidR="00575DF7" w:rsidRPr="004A4197" w:rsidRDefault="00575DF7" w:rsidP="00A4760B">
      <w:pPr>
        <w:pStyle w:val="1e"/>
        <w:rPr>
          <w:rFonts w:ascii="Times New Roman" w:hAnsi="Times New Roman" w:cs="Times New Roman"/>
        </w:rPr>
      </w:pPr>
    </w:p>
    <w:p w14:paraId="0CE1F47A" w14:textId="77777777" w:rsidR="00575DF7" w:rsidRPr="004A4197" w:rsidRDefault="00575DF7" w:rsidP="00A4760B">
      <w:pPr>
        <w:pStyle w:val="1e"/>
        <w:rPr>
          <w:rFonts w:ascii="Times New Roman" w:hAnsi="Times New Roman" w:cs="Times New Roman"/>
        </w:rPr>
      </w:pPr>
    </w:p>
    <w:p w14:paraId="536C989A" w14:textId="77777777" w:rsidR="00575DF7" w:rsidRPr="004A4197" w:rsidRDefault="00575DF7" w:rsidP="00A4760B">
      <w:pPr>
        <w:pStyle w:val="1e"/>
        <w:rPr>
          <w:rFonts w:ascii="Times New Roman" w:hAnsi="Times New Roman" w:cs="Times New Roman"/>
        </w:rPr>
      </w:pPr>
    </w:p>
    <w:p w14:paraId="27546738" w14:textId="12B2A6C6" w:rsidR="00970FB9" w:rsidRPr="004A4197" w:rsidRDefault="008373AD" w:rsidP="008373AD">
      <w:pPr>
        <w:pStyle w:val="1"/>
        <w:rPr>
          <w:rFonts w:ascii="Times New Roman" w:hAnsi="Times New Roman" w:cs="Times New Roman"/>
        </w:rPr>
      </w:pPr>
      <w:bookmarkStart w:id="17" w:name="_Toc95470294"/>
      <w:r w:rsidRPr="004A4197">
        <w:rPr>
          <w:rFonts w:ascii="Times New Roman" w:hAnsi="Times New Roman" w:cs="Times New Roman"/>
        </w:rPr>
        <w:lastRenderedPageBreak/>
        <w:t>CIFAR-10</w:t>
      </w:r>
      <w:r w:rsidRPr="004A4197">
        <w:rPr>
          <w:rFonts w:ascii="Times New Roman" w:hAnsi="Times New Roman" w:cs="Times New Roman"/>
        </w:rPr>
        <w:t>分类任务</w:t>
      </w:r>
      <w:bookmarkEnd w:id="17"/>
    </w:p>
    <w:p w14:paraId="6C089DCB" w14:textId="77777777" w:rsidR="00970FB9" w:rsidRPr="004A4197" w:rsidRDefault="00970FB9" w:rsidP="00512070">
      <w:pPr>
        <w:pStyle w:val="2"/>
        <w:rPr>
          <w:rFonts w:ascii="Times New Roman" w:hAnsi="Times New Roman" w:cs="Times New Roman"/>
        </w:rPr>
      </w:pPr>
      <w:bookmarkStart w:id="18" w:name="header-n3"/>
      <w:bookmarkStart w:id="19" w:name="_Toc48309255"/>
      <w:bookmarkStart w:id="20" w:name="_Toc66865722"/>
      <w:bookmarkStart w:id="21" w:name="_Toc95470295"/>
      <w:r w:rsidRPr="004A4197">
        <w:rPr>
          <w:rFonts w:ascii="Times New Roman" w:hAnsi="Times New Roman" w:cs="Times New Roman"/>
        </w:rPr>
        <w:t>实验介绍</w:t>
      </w:r>
      <w:bookmarkEnd w:id="18"/>
      <w:bookmarkEnd w:id="19"/>
      <w:bookmarkEnd w:id="20"/>
      <w:bookmarkEnd w:id="21"/>
    </w:p>
    <w:p w14:paraId="219A5568" w14:textId="047C1291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图像中存在大量信息，所谓一图</w:t>
      </w:r>
      <w:r w:rsidR="00DD3238" w:rsidRPr="004A4197">
        <w:rPr>
          <w:rFonts w:ascii="Times New Roman" w:hAnsi="Times New Roman" w:cs="Times New Roman"/>
        </w:rPr>
        <w:t>胜</w:t>
      </w:r>
      <w:r w:rsidRPr="004A4197">
        <w:rPr>
          <w:rFonts w:ascii="Times New Roman" w:hAnsi="Times New Roman" w:cs="Times New Roman"/>
        </w:rPr>
        <w:t>千言，就是在表达这个意思。在众多图像处理中，对图像进行分类将是最基本的任务。本实验将利用卷积神经网络进行手写体识别，实验中使用深度学习框架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构建卷积神经网络模型解决图像分类问题。</w:t>
      </w:r>
      <w:r w:rsidRPr="004A4197">
        <w:rPr>
          <w:rFonts w:ascii="Times New Roman" w:hAnsi="Times New Roman" w:cs="Times New Roman"/>
        </w:rPr>
        <w:br/>
      </w:r>
      <w:r w:rsidRPr="004A4197">
        <w:rPr>
          <w:rFonts w:ascii="Times New Roman" w:hAnsi="Times New Roman" w:cs="Times New Roman"/>
        </w:rPr>
        <w:t>实验使用的数据集是</w:t>
      </w: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数据集由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个类的</w:t>
      </w:r>
      <w:r w:rsidRPr="004A4197">
        <w:rPr>
          <w:rFonts w:ascii="Times New Roman" w:hAnsi="Times New Roman" w:cs="Times New Roman"/>
        </w:rPr>
        <w:t>60000</w:t>
      </w:r>
      <w:r w:rsidRPr="004A4197">
        <w:rPr>
          <w:rFonts w:ascii="Times New Roman" w:hAnsi="Times New Roman" w:cs="Times New Roman"/>
        </w:rPr>
        <w:t>个</w:t>
      </w:r>
      <w:r w:rsidRPr="004A4197">
        <w:rPr>
          <w:rFonts w:ascii="Times New Roman" w:hAnsi="Times New Roman" w:cs="Times New Roman"/>
        </w:rPr>
        <w:t>32x32</w:t>
      </w:r>
      <w:r w:rsidRPr="004A4197">
        <w:rPr>
          <w:rFonts w:ascii="Times New Roman" w:hAnsi="Times New Roman" w:cs="Times New Roman"/>
        </w:rPr>
        <w:t>彩色图像组成，每个类有</w:t>
      </w:r>
      <w:r w:rsidRPr="004A4197">
        <w:rPr>
          <w:rFonts w:ascii="Times New Roman" w:hAnsi="Times New Roman" w:cs="Times New Roman"/>
        </w:rPr>
        <w:t>6000</w:t>
      </w:r>
      <w:r w:rsidRPr="004A4197">
        <w:rPr>
          <w:rFonts w:ascii="Times New Roman" w:hAnsi="Times New Roman" w:cs="Times New Roman"/>
        </w:rPr>
        <w:t>个图像。有</w:t>
      </w:r>
      <w:r w:rsidRPr="004A4197">
        <w:rPr>
          <w:rFonts w:ascii="Times New Roman" w:hAnsi="Times New Roman" w:cs="Times New Roman"/>
        </w:rPr>
        <w:t>50000</w:t>
      </w:r>
      <w:r w:rsidRPr="004A4197">
        <w:rPr>
          <w:rFonts w:ascii="Times New Roman" w:hAnsi="Times New Roman" w:cs="Times New Roman"/>
        </w:rPr>
        <w:t>个训练图像和</w:t>
      </w:r>
      <w:r w:rsidRPr="004A4197">
        <w:rPr>
          <w:rFonts w:ascii="Times New Roman" w:hAnsi="Times New Roman" w:cs="Times New Roman"/>
        </w:rPr>
        <w:t>10000</w:t>
      </w:r>
      <w:r w:rsidRPr="004A4197">
        <w:rPr>
          <w:rFonts w:ascii="Times New Roman" w:hAnsi="Times New Roman" w:cs="Times New Roman"/>
        </w:rPr>
        <w:t>个测试图像，学员们将通过本实验理解</w:t>
      </w:r>
      <w:r w:rsidR="00115397" w:rsidRPr="004A4197">
        <w:rPr>
          <w:rFonts w:ascii="Times New Roman" w:hAnsi="Times New Roman" w:cs="Times New Roman"/>
        </w:rPr>
        <w:t>物体</w:t>
      </w:r>
      <w:r w:rsidRPr="004A4197">
        <w:rPr>
          <w:rFonts w:ascii="Times New Roman" w:hAnsi="Times New Roman" w:cs="Times New Roman"/>
        </w:rPr>
        <w:t>识别</w:t>
      </w:r>
      <w:r w:rsidR="00D365C1" w:rsidRPr="004A4197">
        <w:rPr>
          <w:rFonts w:ascii="Times New Roman" w:hAnsi="Times New Roman" w:cs="Times New Roman"/>
        </w:rPr>
        <w:t>的基本知识</w:t>
      </w:r>
      <w:r w:rsidRPr="004A4197">
        <w:rPr>
          <w:rFonts w:ascii="Times New Roman" w:hAnsi="Times New Roman" w:cs="Times New Roman"/>
        </w:rPr>
        <w:t>。</w:t>
      </w:r>
    </w:p>
    <w:p w14:paraId="38CB368C" w14:textId="5BBAB9DE" w:rsidR="00970FB9" w:rsidRPr="004A4197" w:rsidRDefault="00970FB9" w:rsidP="00512070">
      <w:pPr>
        <w:pStyle w:val="2"/>
        <w:rPr>
          <w:rFonts w:ascii="Times New Roman" w:hAnsi="Times New Roman" w:cs="Times New Roman"/>
        </w:rPr>
      </w:pPr>
      <w:bookmarkStart w:id="22" w:name="_Toc48309256"/>
      <w:bookmarkStart w:id="23" w:name="_Toc66865723"/>
      <w:bookmarkStart w:id="24" w:name="_Toc95470296"/>
      <w:r w:rsidRPr="004A4197">
        <w:rPr>
          <w:rFonts w:ascii="Times New Roman" w:hAnsi="Times New Roman" w:cs="Times New Roman"/>
        </w:rPr>
        <w:t>实验环境要求</w:t>
      </w:r>
      <w:bookmarkEnd w:id="22"/>
      <w:bookmarkEnd w:id="23"/>
      <w:bookmarkEnd w:id="24"/>
    </w:p>
    <w:p w14:paraId="66F86270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Python 3.7.5</w:t>
      </w:r>
    </w:p>
    <w:p w14:paraId="61E54AC3" w14:textId="17B7C6CD" w:rsidR="00970FB9" w:rsidRPr="004A4197" w:rsidRDefault="008373AD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Mindspore 1.</w:t>
      </w:r>
      <w:r w:rsidR="00582019" w:rsidRPr="004A4197">
        <w:rPr>
          <w:rFonts w:ascii="Times New Roman" w:hAnsi="Times New Roman" w:cs="Times New Roman"/>
        </w:rPr>
        <w:t>5</w:t>
      </w:r>
    </w:p>
    <w:p w14:paraId="34720025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Matplotlib 3.2.2</w:t>
      </w:r>
    </w:p>
    <w:p w14:paraId="147C5519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Numpy 1.18.5</w:t>
      </w:r>
    </w:p>
    <w:p w14:paraId="00D968C4" w14:textId="51DC4922" w:rsidR="00970FB9" w:rsidRPr="004A4197" w:rsidRDefault="00970FB9" w:rsidP="00512070">
      <w:pPr>
        <w:pStyle w:val="2"/>
        <w:rPr>
          <w:rFonts w:ascii="Times New Roman" w:hAnsi="Times New Roman" w:cs="Times New Roman"/>
        </w:rPr>
      </w:pPr>
      <w:bookmarkStart w:id="25" w:name="header-n49"/>
      <w:bookmarkStart w:id="26" w:name="_Toc48309257"/>
      <w:bookmarkStart w:id="27" w:name="_Toc66865724"/>
      <w:bookmarkStart w:id="28" w:name="_Toc95470297"/>
      <w:r w:rsidRPr="004A4197">
        <w:rPr>
          <w:rFonts w:ascii="Times New Roman" w:hAnsi="Times New Roman" w:cs="Times New Roman"/>
        </w:rPr>
        <w:t>实验目的</w:t>
      </w:r>
      <w:bookmarkEnd w:id="25"/>
      <w:bookmarkEnd w:id="26"/>
      <w:bookmarkEnd w:id="27"/>
      <w:bookmarkEnd w:id="28"/>
    </w:p>
    <w:p w14:paraId="2F94E206" w14:textId="4F5330E2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加强对基于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的神经网络模型构建流程的理解</w:t>
      </w:r>
      <w:r w:rsidR="00F10309" w:rsidRPr="004A4197">
        <w:rPr>
          <w:rFonts w:ascii="Times New Roman" w:hAnsi="Times New Roman" w:cs="Times New Roman"/>
        </w:rPr>
        <w:t>。</w:t>
      </w:r>
    </w:p>
    <w:p w14:paraId="7DAFCA35" w14:textId="1409E418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掌握如何用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实现卷积神经网络的构建</w:t>
      </w:r>
      <w:r w:rsidR="00F10309" w:rsidRPr="004A4197">
        <w:rPr>
          <w:rFonts w:ascii="Times New Roman" w:hAnsi="Times New Roman" w:cs="Times New Roman"/>
        </w:rPr>
        <w:t>。</w:t>
      </w:r>
    </w:p>
    <w:p w14:paraId="5BED4A47" w14:textId="0EC3E0FD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学会利用</w:t>
      </w:r>
      <w:r w:rsidRPr="004A4197">
        <w:rPr>
          <w:rFonts w:ascii="Times New Roman" w:hAnsi="Times New Roman" w:cs="Times New Roman"/>
        </w:rPr>
        <w:t>checkpoint</w:t>
      </w:r>
      <w:r w:rsidRPr="004A4197">
        <w:rPr>
          <w:rFonts w:ascii="Times New Roman" w:hAnsi="Times New Roman" w:cs="Times New Roman"/>
        </w:rPr>
        <w:t>函数保存模型参数</w:t>
      </w:r>
      <w:r w:rsidR="00F10309" w:rsidRPr="004A4197">
        <w:rPr>
          <w:rFonts w:ascii="Times New Roman" w:hAnsi="Times New Roman" w:cs="Times New Roman"/>
        </w:rPr>
        <w:t>。</w:t>
      </w:r>
    </w:p>
    <w:p w14:paraId="39476122" w14:textId="60ED1012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掌握如何利用模型预测单张图像的分类结果</w:t>
      </w:r>
      <w:r w:rsidR="00F10309" w:rsidRPr="004A4197">
        <w:rPr>
          <w:rFonts w:ascii="Times New Roman" w:hAnsi="Times New Roman" w:cs="Times New Roman"/>
        </w:rPr>
        <w:t>。</w:t>
      </w:r>
    </w:p>
    <w:p w14:paraId="026618F1" w14:textId="77777777" w:rsidR="00970FB9" w:rsidRPr="004A4197" w:rsidRDefault="00970FB9" w:rsidP="00512070">
      <w:pPr>
        <w:pStyle w:val="2"/>
        <w:rPr>
          <w:rFonts w:ascii="Times New Roman" w:hAnsi="Times New Roman" w:cs="Times New Roman"/>
        </w:rPr>
      </w:pPr>
      <w:bookmarkStart w:id="29" w:name="header-n16"/>
      <w:bookmarkStart w:id="30" w:name="_Toc48309258"/>
      <w:bookmarkStart w:id="31" w:name="_Toc66865725"/>
      <w:bookmarkStart w:id="32" w:name="_Toc95470298"/>
      <w:bookmarkStart w:id="33" w:name="header-n60"/>
      <w:r w:rsidRPr="004A4197">
        <w:rPr>
          <w:rFonts w:ascii="Times New Roman" w:hAnsi="Times New Roman" w:cs="Times New Roman"/>
        </w:rPr>
        <w:lastRenderedPageBreak/>
        <w:t>实验总体设计</w:t>
      </w:r>
      <w:bookmarkEnd w:id="29"/>
      <w:bookmarkEnd w:id="30"/>
      <w:bookmarkEnd w:id="31"/>
      <w:bookmarkEnd w:id="32"/>
    </w:p>
    <w:p w14:paraId="21D782E2" w14:textId="77777777" w:rsidR="00970FB9" w:rsidRPr="004A4197" w:rsidRDefault="00970FB9" w:rsidP="00A4760B">
      <w:pPr>
        <w:pStyle w:val="1e"/>
        <w:rPr>
          <w:rFonts w:ascii="Times New Roman" w:hAnsi="Times New Roman" w:cs="Times New Roman"/>
          <w:lang w:eastAsia="en-US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39DAECF1" wp14:editId="20C56136">
            <wp:extent cx="4480560" cy="2621280"/>
            <wp:effectExtent l="38100" t="0" r="53340" b="2667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63C4EDD2" w14:textId="520DD60C" w:rsidR="00970FB9" w:rsidRPr="004A4197" w:rsidRDefault="00970FB9" w:rsidP="00512070">
      <w:pPr>
        <w:pStyle w:val="2"/>
        <w:rPr>
          <w:rFonts w:ascii="Times New Roman" w:hAnsi="Times New Roman" w:cs="Times New Roman"/>
          <w:lang w:eastAsia="zh-CN"/>
        </w:rPr>
      </w:pPr>
      <w:bookmarkStart w:id="34" w:name="_Toc48309259"/>
      <w:bookmarkStart w:id="35" w:name="_Toc66865726"/>
      <w:bookmarkStart w:id="36" w:name="_Toc95470299"/>
      <w:r w:rsidRPr="004A4197">
        <w:rPr>
          <w:rFonts w:ascii="Times New Roman" w:hAnsi="Times New Roman" w:cs="Times New Roman"/>
          <w:lang w:eastAsia="zh-CN"/>
        </w:rPr>
        <w:t>实验</w:t>
      </w:r>
      <w:bookmarkEnd w:id="33"/>
      <w:r w:rsidRPr="004A4197">
        <w:rPr>
          <w:rFonts w:ascii="Times New Roman" w:hAnsi="Times New Roman" w:cs="Times New Roman"/>
          <w:lang w:eastAsia="zh-CN"/>
        </w:rPr>
        <w:t>过程</w:t>
      </w:r>
      <w:bookmarkEnd w:id="34"/>
      <w:bookmarkEnd w:id="35"/>
      <w:bookmarkEnd w:id="36"/>
    </w:p>
    <w:p w14:paraId="1DD66D5E" w14:textId="77777777" w:rsidR="00E9192B" w:rsidRPr="004A4197" w:rsidRDefault="00E9192B" w:rsidP="00512070">
      <w:pPr>
        <w:keepNext/>
        <w:keepLines/>
        <w:numPr>
          <w:ilvl w:val="2"/>
          <w:numId w:val="13"/>
        </w:numPr>
        <w:spacing w:before="200"/>
        <w:outlineLvl w:val="2"/>
        <w:rPr>
          <w:rFonts w:ascii="Times New Roman" w:hAnsi="Times New Roman" w:cs="Times New Roman"/>
          <w:noProof/>
          <w:color w:val="FF0000"/>
        </w:rPr>
      </w:pPr>
      <w:bookmarkStart w:id="37" w:name="_Toc66691218"/>
      <w:bookmarkStart w:id="38" w:name="_Toc95470300"/>
      <w:r w:rsidRPr="004A4197">
        <w:rPr>
          <w:rFonts w:ascii="Times New Roman" w:hAnsi="Times New Roman" w:cs="Times New Roman"/>
          <w:noProof/>
        </w:rPr>
        <w:t>创建华为云</w:t>
      </w:r>
      <w:r w:rsidRPr="004A4197">
        <w:rPr>
          <w:rFonts w:ascii="Times New Roman" w:hAnsi="Times New Roman" w:cs="Times New Roman"/>
          <w:noProof/>
        </w:rPr>
        <w:t>Notebook</w:t>
      </w:r>
      <w:bookmarkEnd w:id="37"/>
      <w:bookmarkEnd w:id="38"/>
    </w:p>
    <w:p w14:paraId="462E70DC" w14:textId="2EC68751" w:rsidR="00E9192B" w:rsidRPr="004A4197" w:rsidRDefault="00E9192B" w:rsidP="00C33452">
      <w:pPr>
        <w:pStyle w:val="30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进入</w:t>
      </w:r>
      <w:r w:rsidRPr="004A4197">
        <w:rPr>
          <w:rFonts w:ascii="Times New Roman" w:hAnsi="Times New Roman" w:cs="Times New Roman"/>
        </w:rPr>
        <w:t>Modelarts</w:t>
      </w:r>
      <w:r w:rsidRPr="004A4197">
        <w:rPr>
          <w:rFonts w:ascii="Times New Roman" w:hAnsi="Times New Roman" w:cs="Times New Roman"/>
        </w:rPr>
        <w:t>，选择</w:t>
      </w:r>
      <w:r w:rsidRPr="004A4197">
        <w:rPr>
          <w:rFonts w:ascii="Times New Roman" w:hAnsi="Times New Roman" w:cs="Times New Roman"/>
        </w:rPr>
        <w:t>Notebook</w:t>
      </w:r>
    </w:p>
    <w:p w14:paraId="7EAC8D39" w14:textId="77777777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在华为云主页搜索</w:t>
      </w:r>
      <w:r w:rsidRPr="004A4197">
        <w:rPr>
          <w:rFonts w:ascii="Times New Roman" w:hAnsi="Times New Roman" w:cs="Times New Roman"/>
        </w:rPr>
        <w:t>Modelarts</w:t>
      </w:r>
      <w:r w:rsidRPr="004A4197">
        <w:rPr>
          <w:rFonts w:ascii="Times New Roman" w:hAnsi="Times New Roman" w:cs="Times New Roman"/>
        </w:rPr>
        <w:t>并点击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进入控制台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，或者通过以下网址进入：</w:t>
      </w:r>
    </w:p>
    <w:p w14:paraId="3CB2B3BA" w14:textId="6C286085" w:rsidR="00E9192B" w:rsidRPr="004A4197" w:rsidRDefault="00356542" w:rsidP="00A4760B">
      <w:pPr>
        <w:pStyle w:val="1e"/>
        <w:rPr>
          <w:rFonts w:ascii="Times New Roman" w:hAnsi="Times New Roman" w:cs="Times New Roman"/>
        </w:rPr>
      </w:pPr>
      <w:hyperlink r:id="rId21" w:anchor="/dashboard" w:history="1">
        <w:r w:rsidR="00CC1FA6" w:rsidRPr="004A4197">
          <w:rPr>
            <w:rStyle w:val="ad"/>
            <w:rFonts w:ascii="Times New Roman" w:hAnsi="Times New Roman" w:cs="Times New Roman"/>
          </w:rPr>
          <w:t>https://console.huaweicloud.com/modelarts/?region=cn-north-4#/dashboard</w:t>
        </w:r>
      </w:hyperlink>
      <w:r w:rsidR="00CC1FA6" w:rsidRPr="004A4197">
        <w:rPr>
          <w:rFonts w:ascii="Times New Roman" w:hAnsi="Times New Roman" w:cs="Times New Roman"/>
        </w:rPr>
        <w:t xml:space="preserve"> </w:t>
      </w:r>
    </w:p>
    <w:p w14:paraId="2EA5AF54" w14:textId="77777777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点击左侧导航栏的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开发环境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，选择</w:t>
      </w:r>
      <w:r w:rsidRPr="004A4197">
        <w:rPr>
          <w:rFonts w:ascii="Times New Roman" w:hAnsi="Times New Roman" w:cs="Times New Roman"/>
        </w:rPr>
        <w:t>“Notebook”</w:t>
      </w:r>
      <w:r w:rsidRPr="004A4197">
        <w:rPr>
          <w:rFonts w:ascii="Times New Roman" w:hAnsi="Times New Roman" w:cs="Times New Roman"/>
        </w:rPr>
        <w:t>。</w:t>
      </w:r>
    </w:p>
    <w:p w14:paraId="2543EB4E" w14:textId="77777777" w:rsidR="00E9192B" w:rsidRPr="004A4197" w:rsidRDefault="00E9192B" w:rsidP="006B7149">
      <w:pPr>
        <w:topLinePunct w:val="0"/>
        <w:adjustRightInd/>
        <w:ind w:left="1021" w:firstLine="239"/>
        <w:jc w:val="center"/>
        <w:rPr>
          <w:rFonts w:ascii="Times New Roman" w:hAnsi="Times New Roman" w:cs="Times New Roman"/>
          <w:sz w:val="21"/>
        </w:rPr>
      </w:pPr>
      <w:r w:rsidRPr="004A4197">
        <w:rPr>
          <w:rFonts w:ascii="Times New Roman" w:hAnsi="Times New Roman" w:cs="Times New Roman"/>
          <w:noProof/>
          <w:sz w:val="21"/>
        </w:rPr>
        <w:drawing>
          <wp:inline distT="0" distB="0" distL="0" distR="0" wp14:anchorId="0E08077E" wp14:editId="0D8BFF64">
            <wp:extent cx="5165829" cy="2152650"/>
            <wp:effectExtent l="19050" t="19050" r="15875" b="19050"/>
            <wp:docPr id="55" name="图片 55" descr="C:\Users\cWX860201\Desktop\屏幕截图 2021-03-12 10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WX860201\Desktop\屏幕截图 2021-03-12 1024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41" cy="21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6D53F" w14:textId="77777777" w:rsidR="00E9192B" w:rsidRPr="004A4197" w:rsidRDefault="00E9192B" w:rsidP="00C33452">
      <w:pPr>
        <w:pStyle w:val="30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创建</w:t>
      </w:r>
      <w:r w:rsidRPr="004A4197">
        <w:rPr>
          <w:rFonts w:ascii="Times New Roman" w:hAnsi="Times New Roman" w:cs="Times New Roman"/>
        </w:rPr>
        <w:t>Notebook</w:t>
      </w:r>
    </w:p>
    <w:p w14:paraId="504F976B" w14:textId="77777777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点击创建按钮来创建一个新的</w:t>
      </w:r>
      <w:r w:rsidRPr="004A4197">
        <w:rPr>
          <w:rFonts w:ascii="Times New Roman" w:hAnsi="Times New Roman" w:cs="Times New Roman"/>
        </w:rPr>
        <w:t>Notebook</w:t>
      </w:r>
      <w:r w:rsidRPr="004A4197">
        <w:rPr>
          <w:rFonts w:ascii="Times New Roman" w:hAnsi="Times New Roman" w:cs="Times New Roman"/>
        </w:rPr>
        <w:t>，选择如下配置：</w:t>
      </w:r>
    </w:p>
    <w:p w14:paraId="1870D34B" w14:textId="2E1ECB01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ab/>
      </w:r>
      <w:r w:rsidRPr="004A4197">
        <w:rPr>
          <w:rFonts w:ascii="Times New Roman" w:hAnsi="Times New Roman" w:cs="Times New Roman"/>
        </w:rPr>
        <w:t>名称：建议使用</w:t>
      </w:r>
      <w:r w:rsidRPr="004A4197">
        <w:rPr>
          <w:rFonts w:ascii="Times New Roman" w:hAnsi="Times New Roman" w:cs="Times New Roman"/>
        </w:rPr>
        <w:t>CIFAR10</w:t>
      </w:r>
    </w:p>
    <w:p w14:paraId="3B669B8B" w14:textId="147B5C12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ab/>
      </w:r>
      <w:bookmarkStart w:id="39" w:name="_Hlk79739059"/>
      <w:r w:rsidRPr="004A4197">
        <w:rPr>
          <w:rFonts w:ascii="Times New Roman" w:hAnsi="Times New Roman" w:cs="Times New Roman"/>
        </w:rPr>
        <w:t>工作环境：</w:t>
      </w:r>
      <w:bookmarkStart w:id="40" w:name="_Hlk83315026"/>
      <w:r w:rsidR="00F771FE" w:rsidRPr="004A4197">
        <w:rPr>
          <w:rFonts w:ascii="Times New Roman" w:hAnsi="Times New Roman" w:cs="Times New Roman"/>
        </w:rPr>
        <w:t>选择</w:t>
      </w:r>
      <w:bookmarkStart w:id="41" w:name="_Hlk83312317"/>
      <w:r w:rsidR="00F771FE" w:rsidRPr="004A4197">
        <w:rPr>
          <w:rFonts w:ascii="Times New Roman" w:hAnsi="Times New Roman" w:cs="Times New Roman"/>
        </w:rPr>
        <w:t>tensorflow1.15-</w:t>
      </w:r>
      <w:r w:rsidR="00C87457" w:rsidRPr="004A4197">
        <w:rPr>
          <w:rFonts w:ascii="Times New Roman" w:hAnsi="Times New Roman" w:cs="Times New Roman"/>
        </w:rPr>
        <w:t>MindSpore1.5</w:t>
      </w:r>
      <w:r w:rsidR="00F771FE" w:rsidRPr="004A4197">
        <w:rPr>
          <w:rFonts w:ascii="Times New Roman" w:hAnsi="Times New Roman" w:cs="Times New Roman"/>
        </w:rPr>
        <w:t>-cann5.0.2-euler2.8-aarch64</w:t>
      </w:r>
      <w:bookmarkEnd w:id="40"/>
      <w:bookmarkEnd w:id="41"/>
    </w:p>
    <w:p w14:paraId="5DC46041" w14:textId="1F055DA4" w:rsidR="005C3532" w:rsidRPr="004A4197" w:rsidRDefault="005C3532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ab/>
      </w:r>
      <w:r w:rsidRPr="004A4197">
        <w:rPr>
          <w:rFonts w:ascii="Times New Roman" w:hAnsi="Times New Roman" w:cs="Times New Roman"/>
        </w:rPr>
        <w:t>规格：</w:t>
      </w:r>
      <w:r w:rsidRPr="004A4197">
        <w:rPr>
          <w:rFonts w:ascii="Times New Roman" w:hAnsi="Times New Roman" w:cs="Times New Roman"/>
        </w:rPr>
        <w:t>Ascend:</w:t>
      </w:r>
      <w:r w:rsidR="00F87A53" w:rsidRPr="004A4197">
        <w:rPr>
          <w:rFonts w:ascii="Times New Roman" w:hAnsi="Times New Roman" w:cs="Times New Roman"/>
        </w:rPr>
        <w:t xml:space="preserve"> 1*</w:t>
      </w:r>
      <w:r w:rsidRPr="004A4197">
        <w:rPr>
          <w:rFonts w:ascii="Times New Roman" w:hAnsi="Times New Roman" w:cs="Times New Roman"/>
        </w:rPr>
        <w:t>Ascend</w:t>
      </w:r>
      <w:r w:rsidR="00F87A53" w:rsidRPr="004A4197">
        <w:rPr>
          <w:rFonts w:ascii="Times New Roman" w:hAnsi="Times New Roman" w:cs="Times New Roman"/>
        </w:rPr>
        <w:t>910|CPU:24</w:t>
      </w:r>
      <w:r w:rsidR="00F87A53" w:rsidRPr="004A4197">
        <w:rPr>
          <w:rFonts w:ascii="Times New Roman" w:hAnsi="Times New Roman" w:cs="Times New Roman"/>
        </w:rPr>
        <w:t>核</w:t>
      </w:r>
      <w:r w:rsidR="00F87A53" w:rsidRPr="004A4197">
        <w:rPr>
          <w:rFonts w:ascii="Times New Roman" w:hAnsi="Times New Roman" w:cs="Times New Roman"/>
        </w:rPr>
        <w:t>96GB</w:t>
      </w:r>
    </w:p>
    <w:p w14:paraId="6A69FF48" w14:textId="157F9C02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ab/>
      </w:r>
      <w:r w:rsidRPr="004A4197">
        <w:rPr>
          <w:rFonts w:ascii="Times New Roman" w:hAnsi="Times New Roman" w:cs="Times New Roman"/>
        </w:rPr>
        <w:t>存储配置：</w:t>
      </w:r>
      <w:r w:rsidR="007077C2" w:rsidRPr="004A4197">
        <w:rPr>
          <w:rFonts w:ascii="Times New Roman" w:hAnsi="Times New Roman" w:cs="Times New Roman"/>
        </w:rPr>
        <w:t>云硬盘</w:t>
      </w:r>
      <w:r w:rsidR="007077C2" w:rsidRPr="004A4197">
        <w:rPr>
          <w:rFonts w:ascii="Times New Roman" w:hAnsi="Times New Roman" w:cs="Times New Roman"/>
        </w:rPr>
        <w:t xml:space="preserve">EVS </w:t>
      </w:r>
      <w:r w:rsidR="007077C2" w:rsidRPr="004A4197">
        <w:rPr>
          <w:rFonts w:ascii="Times New Roman" w:hAnsi="Times New Roman" w:cs="Times New Roman"/>
        </w:rPr>
        <w:t>规格：</w:t>
      </w:r>
      <w:r w:rsidR="007077C2" w:rsidRPr="004A4197">
        <w:rPr>
          <w:rFonts w:ascii="Times New Roman" w:hAnsi="Times New Roman" w:cs="Times New Roman"/>
        </w:rPr>
        <w:t>5GB</w:t>
      </w:r>
    </w:p>
    <w:bookmarkEnd w:id="39"/>
    <w:p w14:paraId="7F735A8C" w14:textId="77777777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点击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下一步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，确认规格如下后选择提交：</w:t>
      </w:r>
    </w:p>
    <w:p w14:paraId="0765B48F" w14:textId="30289337" w:rsidR="00E9192B" w:rsidRPr="004A4197" w:rsidRDefault="007077C2" w:rsidP="006B7149">
      <w:pPr>
        <w:topLinePunct w:val="0"/>
        <w:adjustRightInd/>
        <w:ind w:left="1021" w:firstLine="239"/>
        <w:jc w:val="center"/>
        <w:rPr>
          <w:rFonts w:ascii="Times New Roman" w:hAnsi="Times New Roman" w:cs="Times New Roman"/>
          <w:sz w:val="21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1FA47156" wp14:editId="13BDCE1D">
            <wp:extent cx="5160818" cy="2116695"/>
            <wp:effectExtent l="19050" t="19050" r="209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123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C83A0" w14:textId="67E43147" w:rsidR="00E9192B" w:rsidRPr="004A4197" w:rsidRDefault="00E61514" w:rsidP="00C33452">
      <w:pPr>
        <w:pStyle w:val="30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启动</w:t>
      </w:r>
      <w:r w:rsidR="00E9192B" w:rsidRPr="004A4197">
        <w:rPr>
          <w:rFonts w:ascii="Times New Roman" w:hAnsi="Times New Roman" w:cs="Times New Roman"/>
        </w:rPr>
        <w:t>Notebook</w:t>
      </w:r>
    </w:p>
    <w:p w14:paraId="37E27B60" w14:textId="74E306E9" w:rsidR="00E9192B" w:rsidRPr="004A4197" w:rsidRDefault="00E9192B" w:rsidP="00A4760B">
      <w:pPr>
        <w:pStyle w:val="1e"/>
        <w:rPr>
          <w:rFonts w:ascii="Times New Roman" w:hAnsi="Times New Roman" w:cs="Times New Roman"/>
        </w:rPr>
      </w:pPr>
      <w:bookmarkStart w:id="42" w:name="_Hlk79739220"/>
      <w:bookmarkStart w:id="43" w:name="_Hlk81356400"/>
      <w:r w:rsidRPr="004A4197">
        <w:rPr>
          <w:rFonts w:ascii="Times New Roman" w:hAnsi="Times New Roman" w:cs="Times New Roman"/>
        </w:rPr>
        <w:t>当</w:t>
      </w:r>
      <w:r w:rsidR="00145A6A" w:rsidRPr="004A4197">
        <w:rPr>
          <w:rFonts w:ascii="Times New Roman" w:hAnsi="Times New Roman" w:cs="Times New Roman"/>
        </w:rPr>
        <w:t>Notebook</w:t>
      </w:r>
      <w:r w:rsidRPr="004A4197">
        <w:rPr>
          <w:rFonts w:ascii="Times New Roman" w:hAnsi="Times New Roman" w:cs="Times New Roman"/>
        </w:rPr>
        <w:t>状态变为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运行中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时，点击右侧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打开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按钮打开</w:t>
      </w:r>
      <w:r w:rsidR="00145A6A" w:rsidRPr="004A4197">
        <w:rPr>
          <w:rFonts w:ascii="Times New Roman" w:hAnsi="Times New Roman" w:cs="Times New Roman"/>
        </w:rPr>
        <w:t>Notebook</w:t>
      </w:r>
      <w:r w:rsidRPr="004A4197">
        <w:rPr>
          <w:rFonts w:ascii="Times New Roman" w:hAnsi="Times New Roman" w:cs="Times New Roman"/>
        </w:rPr>
        <w:t>。打开后选择右侧</w:t>
      </w:r>
      <w:r w:rsidRPr="004A4197">
        <w:rPr>
          <w:rFonts w:ascii="Times New Roman" w:hAnsi="Times New Roman" w:cs="Times New Roman"/>
        </w:rPr>
        <w:t>“</w:t>
      </w:r>
      <w:r w:rsidR="008562FD" w:rsidRPr="004A4197">
        <w:rPr>
          <w:rFonts w:ascii="Times New Roman" w:hAnsi="Times New Roman" w:cs="Times New Roman"/>
        </w:rPr>
        <w:t>MindSpore-python3.7-aarch64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按钮，</w:t>
      </w:r>
      <w:r w:rsidR="008562FD" w:rsidRPr="004A4197">
        <w:rPr>
          <w:rFonts w:ascii="Times New Roman" w:hAnsi="Times New Roman" w:cs="Times New Roman"/>
        </w:rPr>
        <w:t>进入</w:t>
      </w:r>
      <w:r w:rsidR="00145A6A" w:rsidRPr="004A4197">
        <w:rPr>
          <w:rFonts w:ascii="Times New Roman" w:hAnsi="Times New Roman" w:cs="Times New Roman"/>
        </w:rPr>
        <w:t>Notebook</w:t>
      </w:r>
      <w:r w:rsidRPr="004A4197">
        <w:rPr>
          <w:rFonts w:ascii="Times New Roman" w:hAnsi="Times New Roman" w:cs="Times New Roman"/>
        </w:rPr>
        <w:t>环境</w:t>
      </w:r>
      <w:bookmarkEnd w:id="42"/>
      <w:r w:rsidRPr="004A4197">
        <w:rPr>
          <w:rFonts w:ascii="Times New Roman" w:hAnsi="Times New Roman" w:cs="Times New Roman"/>
        </w:rPr>
        <w:t>：</w:t>
      </w:r>
    </w:p>
    <w:p w14:paraId="64B8FE96" w14:textId="3FF66A77" w:rsidR="00970FB9" w:rsidRPr="004A4197" w:rsidRDefault="008275C1" w:rsidP="006B7149">
      <w:pPr>
        <w:topLinePunct w:val="0"/>
        <w:adjustRightInd/>
        <w:ind w:left="1021" w:firstLine="239"/>
        <w:jc w:val="center"/>
        <w:rPr>
          <w:rFonts w:ascii="Times New Roman" w:hAnsi="Times New Roman" w:cs="Times New Roman"/>
          <w:sz w:val="21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1FAF0E72" wp14:editId="5879BB16">
            <wp:extent cx="5140036" cy="2290115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298" cy="229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BB468" w14:textId="77777777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44" w:name="header-n77"/>
      <w:bookmarkStart w:id="45" w:name="_Toc48309260"/>
      <w:bookmarkStart w:id="46" w:name="_Toc66865727"/>
      <w:bookmarkStart w:id="47" w:name="_Toc95470301"/>
      <w:bookmarkEnd w:id="43"/>
      <w:r w:rsidRPr="004A4197">
        <w:rPr>
          <w:rFonts w:ascii="Times New Roman" w:hAnsi="Times New Roman" w:cs="Times New Roman"/>
        </w:rPr>
        <w:t>导入相关实验模块</w:t>
      </w:r>
      <w:bookmarkEnd w:id="44"/>
      <w:bookmarkEnd w:id="45"/>
      <w:bookmarkEnd w:id="46"/>
      <w:bookmarkEnd w:id="47"/>
    </w:p>
    <w:p w14:paraId="6414D38B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模块主要用于本次实验卷积神经网络的构建，包括很多子模块。</w:t>
      </w:r>
    </w:p>
    <w:p w14:paraId="0E046C91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mindspore.dataset</w:t>
      </w:r>
      <w:r w:rsidRPr="004A4197">
        <w:rPr>
          <w:rFonts w:ascii="Times New Roman" w:hAnsi="Times New Roman" w:cs="Times New Roman"/>
        </w:rPr>
        <w:t>主要包括</w:t>
      </w: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数据集的载入与处理，也可以自定义数据集。</w:t>
      </w:r>
    </w:p>
    <w:p w14:paraId="5AC5ADD2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mindspore.common</w:t>
      </w:r>
      <w:r w:rsidRPr="004A4197">
        <w:rPr>
          <w:rFonts w:ascii="Times New Roman" w:hAnsi="Times New Roman" w:cs="Times New Roman"/>
        </w:rPr>
        <w:t>包中会有诸如</w:t>
      </w:r>
      <w:r w:rsidRPr="004A4197">
        <w:rPr>
          <w:rFonts w:ascii="Times New Roman" w:hAnsi="Times New Roman" w:cs="Times New Roman"/>
        </w:rPr>
        <w:t>type</w:t>
      </w:r>
      <w:r w:rsidRPr="004A4197">
        <w:rPr>
          <w:rFonts w:ascii="Times New Roman" w:hAnsi="Times New Roman" w:cs="Times New Roman"/>
        </w:rPr>
        <w:t>形态转变、权重初始化等的常规工具。</w:t>
      </w:r>
    </w:p>
    <w:p w14:paraId="6CAA4580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mindspore.Tensor</w:t>
      </w:r>
      <w:r w:rsidRPr="004A4197">
        <w:rPr>
          <w:rFonts w:ascii="Times New Roman" w:hAnsi="Times New Roman" w:cs="Times New Roman"/>
        </w:rPr>
        <w:t>提供了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网络可用的张量，</w:t>
      </w:r>
      <w:r w:rsidRPr="004A4197">
        <w:rPr>
          <w:rFonts w:ascii="Times New Roman" w:hAnsi="Times New Roman" w:cs="Times New Roman"/>
        </w:rPr>
        <w:t>context</w:t>
      </w:r>
      <w:r w:rsidRPr="004A4197">
        <w:rPr>
          <w:rFonts w:ascii="Times New Roman" w:hAnsi="Times New Roman" w:cs="Times New Roman"/>
        </w:rPr>
        <w:t>用于设定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的运行环境与运行设备，</w:t>
      </w:r>
      <w:r w:rsidRPr="004A4197">
        <w:rPr>
          <w:rFonts w:ascii="Times New Roman" w:hAnsi="Times New Roman" w:cs="Times New Roman"/>
        </w:rPr>
        <w:t>Model</w:t>
      </w:r>
      <w:r w:rsidRPr="004A4197">
        <w:rPr>
          <w:rFonts w:ascii="Times New Roman" w:hAnsi="Times New Roman" w:cs="Times New Roman"/>
        </w:rPr>
        <w:t>用来承载网络结构，并能够调用优化器，损失函数，评价指标。</w:t>
      </w:r>
    </w:p>
    <w:p w14:paraId="5B393523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mindspord.nn</w:t>
      </w:r>
      <w:r w:rsidRPr="004A4197">
        <w:rPr>
          <w:rFonts w:ascii="Times New Roman" w:hAnsi="Times New Roman" w:cs="Times New Roman"/>
        </w:rPr>
        <w:t>当中主要会包括网络可能涉及到的各类网络层，诸如卷积层、池化层、全连接层，也包括损失函数，激活函数等。</w:t>
      </w:r>
      <w:r w:rsidRPr="004A4197">
        <w:rPr>
          <w:rFonts w:ascii="Times New Roman" w:hAnsi="Times New Roman" w:cs="Times New Roman"/>
        </w:rPr>
        <w:t>mindspore.train.callback</w:t>
      </w:r>
      <w:r w:rsidRPr="004A4197">
        <w:rPr>
          <w:rFonts w:ascii="Times New Roman" w:hAnsi="Times New Roman" w:cs="Times New Roman"/>
        </w:rPr>
        <w:t>下面会涉及到各类回调函数，如</w:t>
      </w:r>
      <w:r w:rsidRPr="004A4197">
        <w:rPr>
          <w:rFonts w:ascii="Times New Roman" w:hAnsi="Times New Roman" w:cs="Times New Roman"/>
        </w:rPr>
        <w:t>checkpoint,lossMonitor</w:t>
      </w:r>
      <w:r w:rsidRPr="004A4197">
        <w:rPr>
          <w:rFonts w:ascii="Times New Roman" w:hAnsi="Times New Roman" w:cs="Times New Roman"/>
        </w:rPr>
        <w:t>等，主要用于在每个</w:t>
      </w:r>
      <w:r w:rsidRPr="004A4197">
        <w:rPr>
          <w:rFonts w:ascii="Times New Roman" w:hAnsi="Times New Roman" w:cs="Times New Roman"/>
        </w:rPr>
        <w:t>epoch</w:t>
      </w:r>
      <w:r w:rsidRPr="004A4197">
        <w:rPr>
          <w:rFonts w:ascii="Times New Roman" w:hAnsi="Times New Roman" w:cs="Times New Roman"/>
        </w:rPr>
        <w:t>训练完的时候自动执行。</w:t>
      </w:r>
    </w:p>
    <w:p w14:paraId="3CB86073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其他</w:t>
      </w:r>
      <w:r w:rsidRPr="004A4197">
        <w:rPr>
          <w:rFonts w:ascii="Times New Roman" w:hAnsi="Times New Roman" w:cs="Times New Roman"/>
        </w:rPr>
        <w:t>numpy</w:t>
      </w:r>
      <w:r w:rsidRPr="004A4197">
        <w:rPr>
          <w:rFonts w:ascii="Times New Roman" w:hAnsi="Times New Roman" w:cs="Times New Roman"/>
        </w:rPr>
        <w:t>用来处理数组问题，</w:t>
      </w:r>
      <w:r w:rsidRPr="004A4197">
        <w:rPr>
          <w:rFonts w:ascii="Times New Roman" w:hAnsi="Times New Roman" w:cs="Times New Roman"/>
        </w:rPr>
        <w:t>matplotlib</w:t>
      </w:r>
      <w:r w:rsidRPr="004A4197">
        <w:rPr>
          <w:rFonts w:ascii="Times New Roman" w:hAnsi="Times New Roman" w:cs="Times New Roman"/>
        </w:rPr>
        <w:t>用于画图。</w:t>
      </w:r>
    </w:p>
    <w:p w14:paraId="3CF9E1F4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mindspore</w:t>
      </w:r>
    </w:p>
    <w:p w14:paraId="595E3351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载入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的默认数据集</w:t>
      </w:r>
    </w:p>
    <w:p w14:paraId="0DE396ED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mindspore.dataset as ds</w:t>
      </w:r>
    </w:p>
    <w:p w14:paraId="6F21B62C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常用转化用算子</w:t>
      </w:r>
    </w:p>
    <w:p w14:paraId="7B569909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mindspore.dataset.transforms.c_transforms as C</w:t>
      </w:r>
    </w:p>
    <w:p w14:paraId="4439F391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图像转化用算子</w:t>
      </w:r>
    </w:p>
    <w:p w14:paraId="7E41E0E8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####____####</w:t>
      </w:r>
    </w:p>
    <w:p w14:paraId="405E1F5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mindspore.dataset.vision.c_transforms as CV</w:t>
      </w:r>
    </w:p>
    <w:p w14:paraId="75E423CA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mindspore.common import dtype as mstype</w:t>
      </w:r>
    </w:p>
    <w:p w14:paraId="4C3DF385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 mindspore</w:t>
      </w:r>
      <w:r w:rsidRPr="004A4197">
        <w:rPr>
          <w:rFonts w:ascii="Times New Roman" w:hAnsi="Times New Roman" w:cs="Times New Roman"/>
        </w:rPr>
        <w:t>的</w:t>
      </w:r>
      <w:r w:rsidRPr="004A4197">
        <w:rPr>
          <w:rFonts w:ascii="Times New Roman" w:hAnsi="Times New Roman" w:cs="Times New Roman"/>
        </w:rPr>
        <w:t>tensor</w:t>
      </w:r>
    </w:p>
    <w:p w14:paraId="7FB407F5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 import Tensor</w:t>
      </w:r>
    </w:p>
    <w:p w14:paraId="38A24F9F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45D545ED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21E873A9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各类网络层都在</w:t>
      </w:r>
      <w:r w:rsidRPr="004A4197">
        <w:rPr>
          <w:rFonts w:ascii="Times New Roman" w:hAnsi="Times New Roman" w:cs="Times New Roman"/>
          <w:lang w:eastAsia="zh-CN"/>
        </w:rPr>
        <w:t>nn</w:t>
      </w:r>
      <w:r w:rsidRPr="004A4197">
        <w:rPr>
          <w:rFonts w:ascii="Times New Roman" w:hAnsi="Times New Roman" w:cs="Times New Roman"/>
          <w:lang w:eastAsia="zh-CN"/>
        </w:rPr>
        <w:t>里面</w:t>
      </w:r>
    </w:p>
    <w:p w14:paraId="6DA9D6B6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mindspore.nn as nn</w:t>
      </w:r>
    </w:p>
    <w:p w14:paraId="279EE66D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参数初始化的方式</w:t>
      </w:r>
    </w:p>
    <w:p w14:paraId="15FAA311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4B4E70E2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mindspore.common.initializer import TruncatedNormal</w:t>
      </w:r>
    </w:p>
    <w:p w14:paraId="1B4D604D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运行的环境</w:t>
      </w:r>
    </w:p>
    <w:p w14:paraId="0274276B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 import context</w:t>
      </w:r>
    </w:p>
    <w:p w14:paraId="3D18E54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引入训练时候会使用到回调函数，如</w:t>
      </w:r>
      <w:r w:rsidRPr="004A4197">
        <w:rPr>
          <w:rFonts w:ascii="Times New Roman" w:hAnsi="Times New Roman" w:cs="Times New Roman"/>
        </w:rPr>
        <w:t>checkpoint, lossMoniter</w:t>
      </w:r>
    </w:p>
    <w:p w14:paraId="7F1F96A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mindspore.train.callback import ModelCheckpoint, CheckpointConfig, LossMonitor, TimeMonitor</w:t>
      </w:r>
    </w:p>
    <w:p w14:paraId="79E268D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引入模型</w:t>
      </w:r>
    </w:p>
    <w:p w14:paraId="7DDBFAF4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mindspore.train import Model</w:t>
      </w:r>
    </w:p>
    <w:p w14:paraId="7B376B88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引入评估模型的包</w:t>
      </w:r>
    </w:p>
    <w:p w14:paraId="18253B37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mindspore.nn.metrics import Accuracy</w:t>
      </w:r>
    </w:p>
    <w:p w14:paraId="675D7BBA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08608B1B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 numpy</w:t>
      </w:r>
    </w:p>
    <w:p w14:paraId="7AC539EF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numpy as np</w:t>
      </w:r>
    </w:p>
    <w:p w14:paraId="7B4C8FB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画图用</w:t>
      </w:r>
    </w:p>
    <w:p w14:paraId="43315B88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matplotlib.pyplot as plt</w:t>
      </w:r>
    </w:p>
    <w:p w14:paraId="57914F57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7C9D9BC3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</w:p>
    <w:p w14:paraId="456D7BE7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####____####</w:t>
      </w:r>
    </w:p>
    <w:p w14:paraId="143734B2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下载数据相关的包</w:t>
      </w:r>
    </w:p>
    <w:p w14:paraId="24ED5A19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os</w:t>
      </w:r>
    </w:p>
    <w:p w14:paraId="40A624DC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import requests </w:t>
      </w:r>
    </w:p>
    <w:p w14:paraId="40E0D31B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import zipfile</w:t>
      </w:r>
    </w:p>
    <w:p w14:paraId="47265C8A" w14:textId="77777777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48" w:name="header-n81"/>
      <w:bookmarkStart w:id="49" w:name="_Toc48309261"/>
      <w:bookmarkStart w:id="50" w:name="_Toc66865728"/>
      <w:bookmarkStart w:id="51" w:name="_Toc95470302"/>
      <w:r w:rsidRPr="004A4197">
        <w:rPr>
          <w:rFonts w:ascii="Times New Roman" w:hAnsi="Times New Roman" w:cs="Times New Roman"/>
        </w:rPr>
        <w:t>数据集展示与数据初始化</w:t>
      </w:r>
      <w:bookmarkEnd w:id="48"/>
      <w:bookmarkEnd w:id="49"/>
      <w:bookmarkEnd w:id="50"/>
      <w:bookmarkEnd w:id="51"/>
    </w:p>
    <w:p w14:paraId="25B8F732" w14:textId="39016EB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数据集由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个类的</w:t>
      </w:r>
      <w:r w:rsidRPr="004A4197">
        <w:rPr>
          <w:rFonts w:ascii="Times New Roman" w:hAnsi="Times New Roman" w:cs="Times New Roman"/>
        </w:rPr>
        <w:t>60000</w:t>
      </w:r>
      <w:r w:rsidRPr="004A4197">
        <w:rPr>
          <w:rFonts w:ascii="Times New Roman" w:hAnsi="Times New Roman" w:cs="Times New Roman"/>
        </w:rPr>
        <w:t>个</w:t>
      </w:r>
      <w:r w:rsidRPr="004A4197">
        <w:rPr>
          <w:rFonts w:ascii="Times New Roman" w:hAnsi="Times New Roman" w:cs="Times New Roman"/>
        </w:rPr>
        <w:t>32x32</w:t>
      </w:r>
      <w:r w:rsidRPr="004A4197">
        <w:rPr>
          <w:rFonts w:ascii="Times New Roman" w:hAnsi="Times New Roman" w:cs="Times New Roman"/>
        </w:rPr>
        <w:t>彩色图像组成，每个类有</w:t>
      </w:r>
      <w:r w:rsidRPr="004A4197">
        <w:rPr>
          <w:rFonts w:ascii="Times New Roman" w:hAnsi="Times New Roman" w:cs="Times New Roman"/>
        </w:rPr>
        <w:t>6000</w:t>
      </w:r>
      <w:r w:rsidRPr="004A4197">
        <w:rPr>
          <w:rFonts w:ascii="Times New Roman" w:hAnsi="Times New Roman" w:cs="Times New Roman"/>
        </w:rPr>
        <w:t>个图像。有</w:t>
      </w:r>
      <w:r w:rsidRPr="004A4197">
        <w:rPr>
          <w:rFonts w:ascii="Times New Roman" w:hAnsi="Times New Roman" w:cs="Times New Roman"/>
        </w:rPr>
        <w:t>50000</w:t>
      </w:r>
      <w:r w:rsidRPr="004A4197">
        <w:rPr>
          <w:rFonts w:ascii="Times New Roman" w:hAnsi="Times New Roman" w:cs="Times New Roman"/>
        </w:rPr>
        <w:t>个训练图像和</w:t>
      </w:r>
      <w:r w:rsidRPr="004A4197">
        <w:rPr>
          <w:rFonts w:ascii="Times New Roman" w:hAnsi="Times New Roman" w:cs="Times New Roman"/>
        </w:rPr>
        <w:t>10000</w:t>
      </w:r>
      <w:r w:rsidRPr="004A4197">
        <w:rPr>
          <w:rFonts w:ascii="Times New Roman" w:hAnsi="Times New Roman" w:cs="Times New Roman"/>
        </w:rPr>
        <w:t>个测试图像。数据集分为五个训练批次和一个测试批次，每个批次有</w:t>
      </w:r>
      <w:r w:rsidRPr="004A4197">
        <w:rPr>
          <w:rFonts w:ascii="Times New Roman" w:hAnsi="Times New Roman" w:cs="Times New Roman"/>
        </w:rPr>
        <w:t>10000</w:t>
      </w:r>
      <w:r w:rsidRPr="004A4197">
        <w:rPr>
          <w:rFonts w:ascii="Times New Roman" w:hAnsi="Times New Roman" w:cs="Times New Roman"/>
        </w:rPr>
        <w:t>个图像。测试批次包含来自每个类别的恰好</w:t>
      </w:r>
      <w:r w:rsidRPr="004A4197">
        <w:rPr>
          <w:rFonts w:ascii="Times New Roman" w:hAnsi="Times New Roman" w:cs="Times New Roman"/>
        </w:rPr>
        <w:t>1000</w:t>
      </w:r>
      <w:r w:rsidRPr="004A4197">
        <w:rPr>
          <w:rFonts w:ascii="Times New Roman" w:hAnsi="Times New Roman" w:cs="Times New Roman"/>
        </w:rPr>
        <w:t>个随机选择的图像。训练批次以随机的顺序输入图像，但一些训练批次可能包含来自一个类别的图像比另一个更多。总体来说，五个训练集之和包含来自每个类的正好</w:t>
      </w:r>
      <w:r w:rsidRPr="004A4197">
        <w:rPr>
          <w:rFonts w:ascii="Times New Roman" w:hAnsi="Times New Roman" w:cs="Times New Roman"/>
        </w:rPr>
        <w:t>5000</w:t>
      </w:r>
      <w:r w:rsidRPr="004A4197">
        <w:rPr>
          <w:rFonts w:ascii="Times New Roman" w:hAnsi="Times New Roman" w:cs="Times New Roman"/>
        </w:rPr>
        <w:t>张图像。</w:t>
      </w:r>
    </w:p>
    <w:p w14:paraId="43F00391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个类完全相互排斥，且类之间没有重叠，汽车和卡车之间没有重叠。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汽车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包括轿车，</w:t>
      </w:r>
      <w:r w:rsidRPr="004A4197">
        <w:rPr>
          <w:rFonts w:ascii="Times New Roman" w:hAnsi="Times New Roman" w:cs="Times New Roman"/>
        </w:rPr>
        <w:t>SUV</w:t>
      </w:r>
      <w:r w:rsidRPr="004A4197">
        <w:rPr>
          <w:rFonts w:ascii="Times New Roman" w:hAnsi="Times New Roman" w:cs="Times New Roman"/>
        </w:rPr>
        <w:t>等。</w:t>
      </w:r>
      <w:r w:rsidRPr="004A4197">
        <w:rPr>
          <w:rFonts w:ascii="Times New Roman" w:hAnsi="Times New Roman" w:cs="Times New Roman"/>
        </w:rPr>
        <w:t>“</w:t>
      </w:r>
      <w:r w:rsidRPr="004A4197">
        <w:rPr>
          <w:rFonts w:ascii="Times New Roman" w:hAnsi="Times New Roman" w:cs="Times New Roman"/>
        </w:rPr>
        <w:t>卡车</w:t>
      </w:r>
      <w:r w:rsidRPr="004A4197">
        <w:rPr>
          <w:rFonts w:ascii="Times New Roman" w:hAnsi="Times New Roman" w:cs="Times New Roman"/>
        </w:rPr>
        <w:t>”</w:t>
      </w:r>
      <w:r w:rsidRPr="004A4197">
        <w:rPr>
          <w:rFonts w:ascii="Times New Roman" w:hAnsi="Times New Roman" w:cs="Times New Roman"/>
        </w:rPr>
        <w:t>只包括大卡车，不包括皮卡车。</w:t>
      </w:r>
      <w:r w:rsidRPr="004A4197">
        <w:rPr>
          <w:rFonts w:ascii="Times New Roman" w:hAnsi="Times New Roman" w:cs="Times New Roman"/>
        </w:rPr>
        <w:br/>
      </w:r>
      <w:r w:rsidRPr="004A4197">
        <w:rPr>
          <w:rFonts w:ascii="Times New Roman" w:hAnsi="Times New Roman" w:cs="Times New Roman"/>
        </w:rPr>
        <w:t>以下是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个类别类的名字：</w:t>
      </w:r>
      <w:r w:rsidRPr="004A4197">
        <w:rPr>
          <w:rFonts w:ascii="Times New Roman" w:hAnsi="Times New Roman" w:cs="Times New Roman"/>
        </w:rPr>
        <w:t>airplane/automobile/bird/cat/deer/dog/frog/horse/ship/truck</w:t>
      </w:r>
    </w:p>
    <w:p w14:paraId="0048DF3D" w14:textId="13F89200" w:rsidR="0044425F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61AED500" wp14:editId="0B2E3A65">
            <wp:extent cx="3810000" cy="2540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7ABB6" w14:textId="77777777" w:rsidR="0044425F" w:rsidRPr="004A4197" w:rsidRDefault="0044425F" w:rsidP="0044425F">
      <w:pPr>
        <w:pStyle w:val="9"/>
        <w:ind w:left="1701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Cifar10</w:t>
      </w:r>
      <w:r w:rsidRPr="004A4197">
        <w:rPr>
          <w:rFonts w:ascii="Times New Roman" w:hAnsi="Times New Roman" w:cs="Times New Roman"/>
        </w:rPr>
        <w:t>数据示例</w:t>
      </w:r>
    </w:p>
    <w:p w14:paraId="06AC8320" w14:textId="094EBB9E" w:rsidR="00A4760B" w:rsidRPr="004A4197" w:rsidRDefault="00A4760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下方代码包含下载步骤，您也可从官网下载后上传至云上</w:t>
      </w:r>
      <w:r w:rsidRPr="004A4197">
        <w:rPr>
          <w:rFonts w:ascii="Times New Roman" w:hAnsi="Times New Roman" w:cs="Times New Roman"/>
        </w:rPr>
        <w:t>notebook</w:t>
      </w:r>
      <w:r w:rsidRPr="004A4197">
        <w:rPr>
          <w:rFonts w:ascii="Times New Roman" w:hAnsi="Times New Roman" w:cs="Times New Roman"/>
        </w:rPr>
        <w:t>开发环境下。</w:t>
      </w:r>
    </w:p>
    <w:p w14:paraId="7E91CEA5" w14:textId="78EE0E33" w:rsidR="00A4760B" w:rsidRPr="004A4197" w:rsidRDefault="00A4760B" w:rsidP="00A4760B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官网下载：</w:t>
      </w:r>
      <w:hyperlink r:id="rId26" w:history="1">
        <w:r w:rsidRPr="004A4197">
          <w:rPr>
            <w:rStyle w:val="ad"/>
            <w:rFonts w:ascii="Times New Roman" w:hAnsi="Times New Roman" w:cs="Times New Roman"/>
          </w:rPr>
          <w:t>http://www.cs.toronto.edu/~kriz/cifar.html</w:t>
        </w:r>
      </w:hyperlink>
      <w:r w:rsidRPr="004A4197">
        <w:rPr>
          <w:rFonts w:ascii="Times New Roman" w:hAnsi="Times New Roman" w:cs="Times New Roman"/>
        </w:rPr>
        <w:t>注意选择二进制版本文件。</w:t>
      </w:r>
    </w:p>
    <w:p w14:paraId="4205B838" w14:textId="79AEA1B0" w:rsidR="0044425F" w:rsidRPr="004A4197" w:rsidRDefault="00A4760B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3F6E2054" wp14:editId="7EDAFB5F">
            <wp:extent cx="5400000" cy="14120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7" r="267"/>
                    <a:stretch/>
                  </pic:blipFill>
                  <pic:spPr bwMode="auto">
                    <a:xfrm>
                      <a:off x="0" y="0"/>
                      <a:ext cx="5400000" cy="141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D8DA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2" w:name="header-n85"/>
      <w:r w:rsidRPr="004A4197">
        <w:rPr>
          <w:rFonts w:ascii="Times New Roman" w:hAnsi="Times New Roman" w:cs="Times New Roman"/>
        </w:rPr>
        <w:lastRenderedPageBreak/>
        <w:t>数据集下载</w:t>
      </w:r>
      <w:bookmarkEnd w:id="52"/>
    </w:p>
    <w:p w14:paraId="595CF086" w14:textId="7CA837F0" w:rsidR="00A4760B" w:rsidRPr="004A4197" w:rsidRDefault="002A4735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!wget </w:t>
      </w:r>
      <w:r w:rsidR="00A4760B" w:rsidRPr="004A4197">
        <w:rPr>
          <w:rFonts w:ascii="Times New Roman" w:hAnsi="Times New Roman" w:cs="Times New Roman"/>
        </w:rPr>
        <w:t>https://ascend-professional-construction-dataset.obs.cn-north-4.myhuaweicloud.com/ComputerVision/cifar10_mindspore.zip</w:t>
      </w:r>
    </w:p>
    <w:p w14:paraId="53BDC8C4" w14:textId="32B686AE" w:rsidR="00696E27" w:rsidRPr="004A4197" w:rsidRDefault="00696E27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!unzip cifar10_mindspore.zip</w:t>
      </w:r>
    </w:p>
    <w:p w14:paraId="4561E567" w14:textId="28D3A43B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3" w:name="header-n90"/>
      <w:r w:rsidRPr="004A4197">
        <w:rPr>
          <w:rFonts w:ascii="Times New Roman" w:hAnsi="Times New Roman" w:cs="Times New Roman"/>
        </w:rPr>
        <w:t>查看数据集</w:t>
      </w:r>
      <w:bookmarkEnd w:id="53"/>
    </w:p>
    <w:p w14:paraId="57AA85A5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注意：这里每次提取出来的数据是随机的。</w:t>
      </w:r>
    </w:p>
    <w:p w14:paraId="43D5F3FE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</w:t>
      </w:r>
      <w:r w:rsidRPr="004A4197">
        <w:rPr>
          <w:rFonts w:ascii="Times New Roman" w:hAnsi="Times New Roman" w:cs="Times New Roman"/>
        </w:rPr>
        <w:t>创建图像标签列表</w:t>
      </w:r>
    </w:p>
    <w:p w14:paraId="01FE2414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category_dict = {0:'airplane',1:'automobile',2:'bird',3:'cat',4:'deer',5:'dog',</w:t>
      </w:r>
    </w:p>
    <w:p w14:paraId="52728CAB" w14:textId="56830B1E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6:'frog',7:'horse',8:'ship',9:'truck'}</w:t>
      </w:r>
    </w:p>
    <w:p w14:paraId="0F8B6CE4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####____####</w:t>
      </w:r>
    </w:p>
    <w:p w14:paraId="72DD2876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current_path = os.getcwd()</w:t>
      </w:r>
    </w:p>
    <w:p w14:paraId="29663B91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data_path = os.path.join(current_path, 'data/10-verify-bin')</w:t>
      </w:r>
    </w:p>
    <w:p w14:paraId="16AFC552" w14:textId="656B0A9D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ds.Cifar10Dataset(data_path)</w:t>
      </w:r>
    </w:p>
    <w:p w14:paraId="70319501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设置图像大小</w:t>
      </w:r>
    </w:p>
    <w:p w14:paraId="392E4CBD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plt.figure(figsize=(8,8))</w:t>
      </w:r>
    </w:p>
    <w:p w14:paraId="4042AE6D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 = 1</w:t>
      </w:r>
    </w:p>
    <w:p w14:paraId="592A552D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打印</w:t>
      </w:r>
      <w:r w:rsidRPr="004A4197">
        <w:rPr>
          <w:rFonts w:ascii="Times New Roman" w:hAnsi="Times New Roman" w:cs="Times New Roman"/>
        </w:rPr>
        <w:t>9</w:t>
      </w:r>
      <w:r w:rsidRPr="004A4197">
        <w:rPr>
          <w:rFonts w:ascii="Times New Roman" w:hAnsi="Times New Roman" w:cs="Times New Roman"/>
        </w:rPr>
        <w:t>张子图</w:t>
      </w:r>
    </w:p>
    <w:p w14:paraId="4812876C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for dic in cifar_ds.create_dict_iterator():</w:t>
      </w:r>
    </w:p>
    <w:p w14:paraId="09E21F8B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plt.subplot(3,3,i)</w:t>
      </w:r>
    </w:p>
    <w:p w14:paraId="42E0BACA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####____####</w:t>
      </w:r>
    </w:p>
    <w:p w14:paraId="426AA010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plt.imshow(dic['image'].asnumpy())</w:t>
      </w:r>
    </w:p>
    <w:p w14:paraId="0F8B66FF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plt.xticks([])</w:t>
      </w:r>
    </w:p>
    <w:p w14:paraId="71FB0EAA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plt.yticks([])</w:t>
      </w:r>
    </w:p>
    <w:p w14:paraId="476E7B48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plt.axis('off')</w:t>
      </w:r>
    </w:p>
    <w:p w14:paraId="747C45CE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plt.title(category_dict[dic['label'].asnumpy().sum()])</w:t>
      </w:r>
    </w:p>
    <w:p w14:paraId="5E8EE912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 +=1</w:t>
      </w:r>
    </w:p>
    <w:p w14:paraId="2B902D7C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if i &gt; 9 :</w:t>
      </w:r>
    </w:p>
    <w:p w14:paraId="54916CB8" w14:textId="7C4E4ED1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break</w:t>
      </w:r>
    </w:p>
    <w:p w14:paraId="6A04AFF3" w14:textId="77777777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plt.show()</w:t>
      </w:r>
    </w:p>
    <w:p w14:paraId="50DEE6B3" w14:textId="77777777" w:rsidR="00970FB9" w:rsidRPr="004A4197" w:rsidRDefault="00970FB9" w:rsidP="00A4760B">
      <w:pPr>
        <w:pStyle w:val="1e"/>
        <w:rPr>
          <w:rStyle w:val="VerbatimChar"/>
          <w:rFonts w:ascii="Times New Roman" w:eastAsia="方正兰亭黑简体" w:hAnsi="Times New Roman" w:cs="Times New Roman"/>
          <w:szCs w:val="18"/>
          <w:lang w:eastAsia="en-US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输出：</w:t>
      </w:r>
    </w:p>
    <w:p w14:paraId="124550AC" w14:textId="77777777" w:rsidR="00970FB9" w:rsidRPr="004A4197" w:rsidRDefault="00970FB9" w:rsidP="00BB7BFC">
      <w:pPr>
        <w:pStyle w:val="1e"/>
        <w:jc w:val="center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82DC8F" wp14:editId="4253FF57">
            <wp:extent cx="3312543" cy="2899626"/>
            <wp:effectExtent l="0" t="0" r="254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output_8_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18" cy="290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2095C" w14:textId="124C5B37" w:rsidR="00970FB9" w:rsidRPr="004A4197" w:rsidRDefault="00970FB9" w:rsidP="00970FB9">
      <w:pPr>
        <w:pStyle w:val="9"/>
        <w:ind w:left="1701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Cifar10</w:t>
      </w:r>
      <w:r w:rsidRPr="004A4197">
        <w:rPr>
          <w:rFonts w:ascii="Times New Roman" w:hAnsi="Times New Roman" w:cs="Times New Roman"/>
        </w:rPr>
        <w:t>图像示例</w:t>
      </w:r>
    </w:p>
    <w:p w14:paraId="743DFCF0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4" w:name="header-n96"/>
      <w:r w:rsidRPr="004A4197">
        <w:rPr>
          <w:rFonts w:ascii="Times New Roman" w:hAnsi="Times New Roman" w:cs="Times New Roman"/>
        </w:rPr>
        <w:t>思考题</w:t>
      </w:r>
      <w:bookmarkEnd w:id="54"/>
    </w:p>
    <w:p w14:paraId="091D8052" w14:textId="77777777" w:rsidR="00970FB9" w:rsidRPr="004A4197" w:rsidRDefault="00970FB9" w:rsidP="00A4760B">
      <w:pPr>
        <w:pStyle w:val="1e"/>
        <w:numPr>
          <w:ilvl w:val="0"/>
          <w:numId w:val="17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彩色图像有几个颜色通道？</w:t>
      </w:r>
    </w:p>
    <w:p w14:paraId="4BD08A74" w14:textId="77777777" w:rsidR="00970FB9" w:rsidRPr="004A4197" w:rsidRDefault="00970FB9" w:rsidP="00A4760B">
      <w:pPr>
        <w:pStyle w:val="1e"/>
        <w:numPr>
          <w:ilvl w:val="0"/>
          <w:numId w:val="17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请列举常见的颜色空间。</w:t>
      </w:r>
    </w:p>
    <w:p w14:paraId="1A5C549E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【答案】</w:t>
      </w:r>
    </w:p>
    <w:p w14:paraId="6326E805" w14:textId="77777777" w:rsidR="00970FB9" w:rsidRPr="004A4197" w:rsidRDefault="00970FB9" w:rsidP="00A4760B">
      <w:pPr>
        <w:pStyle w:val="1e"/>
        <w:numPr>
          <w:ilvl w:val="0"/>
          <w:numId w:val="18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3</w:t>
      </w:r>
      <w:r w:rsidRPr="004A4197">
        <w:rPr>
          <w:rFonts w:ascii="Times New Roman" w:hAnsi="Times New Roman" w:cs="Times New Roman"/>
        </w:rPr>
        <w:t>个颜色通道，一般为</w:t>
      </w:r>
      <w:r w:rsidRPr="004A4197">
        <w:rPr>
          <w:rFonts w:ascii="Times New Roman" w:hAnsi="Times New Roman" w:cs="Times New Roman"/>
        </w:rPr>
        <w:t>RGB</w:t>
      </w:r>
      <w:r w:rsidRPr="004A4197">
        <w:rPr>
          <w:rFonts w:ascii="Times New Roman" w:hAnsi="Times New Roman" w:cs="Times New Roman"/>
        </w:rPr>
        <w:t>。</w:t>
      </w:r>
    </w:p>
    <w:p w14:paraId="669FF19D" w14:textId="77777777" w:rsidR="00970FB9" w:rsidRPr="004A4197" w:rsidRDefault="00970FB9" w:rsidP="00A4760B">
      <w:pPr>
        <w:pStyle w:val="1e"/>
        <w:numPr>
          <w:ilvl w:val="0"/>
          <w:numId w:val="18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RGB, HSV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Lab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CMYK</w:t>
      </w:r>
      <w:r w:rsidRPr="004A4197">
        <w:rPr>
          <w:rFonts w:ascii="Times New Roman" w:hAnsi="Times New Roman" w:cs="Times New Roman"/>
        </w:rPr>
        <w:t>等。</w:t>
      </w:r>
    </w:p>
    <w:p w14:paraId="21050029" w14:textId="4CEA4D34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5" w:name="header-n108"/>
      <w:r w:rsidRPr="004A4197">
        <w:rPr>
          <w:rFonts w:ascii="Times New Roman" w:hAnsi="Times New Roman" w:cs="Times New Roman"/>
        </w:rPr>
        <w:t>定义数据预处理的步骤</w:t>
      </w:r>
      <w:bookmarkEnd w:id="55"/>
    </w:p>
    <w:p w14:paraId="57E3DC7D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定义了两个函数，</w:t>
      </w:r>
      <w:r w:rsidRPr="004A4197">
        <w:rPr>
          <w:rFonts w:ascii="Times New Roman" w:hAnsi="Times New Roman" w:cs="Times New Roman"/>
        </w:rPr>
        <w:t>getdata</w:t>
      </w:r>
      <w:r w:rsidRPr="004A4197">
        <w:rPr>
          <w:rFonts w:ascii="Times New Roman" w:hAnsi="Times New Roman" w:cs="Times New Roman"/>
        </w:rPr>
        <w:t>用于数据集的读取，使用</w:t>
      </w:r>
      <w:r w:rsidRPr="004A4197">
        <w:rPr>
          <w:rFonts w:ascii="Times New Roman" w:hAnsi="Times New Roman" w:cs="Times New Roman"/>
        </w:rPr>
        <w:t>dataset.Cifar10Dataset()</w:t>
      </w:r>
      <w:r w:rsidRPr="004A4197">
        <w:rPr>
          <w:rFonts w:ascii="Times New Roman" w:hAnsi="Times New Roman" w:cs="Times New Roman"/>
        </w:rPr>
        <w:t>来完成（数据需要预下载）；第二个函数</w:t>
      </w:r>
      <w:r w:rsidRPr="004A4197">
        <w:rPr>
          <w:rFonts w:ascii="Times New Roman" w:hAnsi="Times New Roman" w:cs="Times New Roman"/>
        </w:rPr>
        <w:t>process_dataset</w:t>
      </w:r>
      <w:r w:rsidRPr="004A4197">
        <w:rPr>
          <w:rFonts w:ascii="Times New Roman" w:hAnsi="Times New Roman" w:cs="Times New Roman"/>
        </w:rPr>
        <w:t>是对于图像数据特征处理，其中主要包括尺寸大小变更、平移、归一化与标准化、训练时的随机裁剪、随机翻转等，并且内部对于数据集进行了</w:t>
      </w:r>
      <w:r w:rsidRPr="004A4197">
        <w:rPr>
          <w:rFonts w:ascii="Times New Roman" w:hAnsi="Times New Roman" w:cs="Times New Roman"/>
        </w:rPr>
        <w:t>shuffle</w:t>
      </w:r>
      <w:r w:rsidRPr="004A4197">
        <w:rPr>
          <w:rFonts w:ascii="Times New Roman" w:hAnsi="Times New Roman" w:cs="Times New Roman"/>
        </w:rPr>
        <w:t>，变更了一个批量输出的</w:t>
      </w:r>
      <w:r w:rsidRPr="004A4197">
        <w:rPr>
          <w:rFonts w:ascii="Times New Roman" w:hAnsi="Times New Roman" w:cs="Times New Roman"/>
        </w:rPr>
        <w:t>generator</w:t>
      </w:r>
      <w:r w:rsidRPr="004A4197">
        <w:rPr>
          <w:rFonts w:ascii="Times New Roman" w:hAnsi="Times New Roman" w:cs="Times New Roman"/>
        </w:rPr>
        <w:t>。</w:t>
      </w:r>
    </w:p>
    <w:p w14:paraId="5B8E9F12" w14:textId="410D940B" w:rsidR="00970FB9" w:rsidRPr="004A4197" w:rsidRDefault="00970FB9" w:rsidP="000605DA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get_data(datapath):</w:t>
      </w:r>
      <w:r w:rsidRPr="004A4197">
        <w:rPr>
          <w:rFonts w:ascii="Times New Roman" w:hAnsi="Times New Roman" w:cs="Times New Roman"/>
        </w:rPr>
        <w:br/>
        <w:t xml:space="preserve">    cifar_ds = ds.Cifar10Dataset(datapath)</w:t>
      </w:r>
      <w:r w:rsidRPr="004A4197">
        <w:rPr>
          <w:rFonts w:ascii="Times New Roman" w:hAnsi="Times New Roman" w:cs="Times New Roman"/>
        </w:rPr>
        <w:br/>
        <w:t xml:space="preserve">    return cifar_ds</w:t>
      </w:r>
      <w:r w:rsidRPr="004A4197">
        <w:rPr>
          <w:rFonts w:ascii="Times New Roman" w:hAnsi="Times New Roman" w:cs="Times New Roman"/>
        </w:rPr>
        <w:br/>
      </w:r>
      <w:r w:rsidRPr="004A4197">
        <w:rPr>
          <w:rFonts w:ascii="Times New Roman" w:hAnsi="Times New Roman" w:cs="Times New Roman"/>
        </w:rPr>
        <w:br/>
        <w:t>def process_dataset(cifar_ds,batch_size =32,status="train"):</w:t>
      </w:r>
      <w:r w:rsidRPr="004A4197">
        <w:rPr>
          <w:rFonts w:ascii="Times New Roman" w:hAnsi="Times New Roman" w:cs="Times New Roman"/>
        </w:rPr>
        <w:br/>
        <w:t xml:space="preserve">    '''</w:t>
      </w:r>
      <w:r w:rsidRPr="004A4197">
        <w:rPr>
          <w:rFonts w:ascii="Times New Roman" w:hAnsi="Times New Roman" w:cs="Times New Roman"/>
        </w:rPr>
        <w:br/>
        <w:t xml:space="preserve">    ---- </w:t>
      </w:r>
      <w:r w:rsidRPr="004A4197">
        <w:rPr>
          <w:rFonts w:ascii="Times New Roman" w:hAnsi="Times New Roman" w:cs="Times New Roman"/>
        </w:rPr>
        <w:t>定义算子</w:t>
      </w:r>
      <w:r w:rsidRPr="004A4197">
        <w:rPr>
          <w:rFonts w:ascii="Times New Roman" w:hAnsi="Times New Roman" w:cs="Times New Roman"/>
        </w:rPr>
        <w:t xml:space="preserve"> ----</w:t>
      </w:r>
      <w:r w:rsidRPr="004A4197">
        <w:rPr>
          <w:rFonts w:ascii="Times New Roman" w:hAnsi="Times New Roman" w:cs="Times New Roman"/>
        </w:rPr>
        <w:br/>
        <w:t xml:space="preserve">    '''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归一化</w:t>
      </w:r>
      <w:r w:rsidRPr="004A4197">
        <w:rPr>
          <w:rFonts w:ascii="Times New Roman" w:hAnsi="Times New Roman" w:cs="Times New Roman"/>
        </w:rPr>
        <w:br/>
        <w:t xml:space="preserve">    rescale = 1.0 / 255.0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平移</w:t>
      </w:r>
      <w:r w:rsidRPr="004A4197">
        <w:rPr>
          <w:rFonts w:ascii="Times New Roman" w:hAnsi="Times New Roman" w:cs="Times New Roman"/>
        </w:rPr>
        <w:br/>
      </w:r>
      <w:r w:rsidRPr="004A4197">
        <w:rPr>
          <w:rFonts w:ascii="Times New Roman" w:hAnsi="Times New Roman" w:cs="Times New Roman"/>
        </w:rPr>
        <w:lastRenderedPageBreak/>
        <w:t xml:space="preserve">    shift = 0.0</w:t>
      </w:r>
      <w:r w:rsidRPr="004A4197">
        <w:rPr>
          <w:rFonts w:ascii="Times New Roman" w:hAnsi="Times New Roman" w:cs="Times New Roman"/>
        </w:rPr>
        <w:br/>
      </w:r>
      <w:r w:rsidRPr="004A4197">
        <w:rPr>
          <w:rFonts w:ascii="Times New Roman" w:hAnsi="Times New Roman" w:cs="Times New Roman"/>
        </w:rPr>
        <w:br/>
        <w:t xml:space="preserve">    resize_op = CV.Resize((32, 32))</w:t>
      </w:r>
      <w:r w:rsidRPr="004A4197">
        <w:rPr>
          <w:rFonts w:ascii="Times New Roman" w:hAnsi="Times New Roman" w:cs="Times New Roman"/>
        </w:rPr>
        <w:br/>
        <w:t xml:space="preserve">    rescale_op = CV.Rescale(rescale, shift)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对于</w:t>
      </w:r>
      <w:r w:rsidRPr="004A4197">
        <w:rPr>
          <w:rFonts w:ascii="Times New Roman" w:hAnsi="Times New Roman" w:cs="Times New Roman"/>
        </w:rPr>
        <w:t>RGB</w:t>
      </w:r>
      <w:r w:rsidRPr="004A4197">
        <w:rPr>
          <w:rFonts w:ascii="Times New Roman" w:hAnsi="Times New Roman" w:cs="Times New Roman"/>
        </w:rPr>
        <w:t>三通道分别设定</w:t>
      </w:r>
      <w:r w:rsidRPr="004A4197">
        <w:rPr>
          <w:rFonts w:ascii="Times New Roman" w:hAnsi="Times New Roman" w:cs="Times New Roman"/>
        </w:rPr>
        <w:t>mean</w:t>
      </w:r>
      <w:r w:rsidRPr="004A4197">
        <w:rPr>
          <w:rFonts w:ascii="Times New Roman" w:hAnsi="Times New Roman" w:cs="Times New Roman"/>
        </w:rPr>
        <w:t>和</w:t>
      </w:r>
      <w:r w:rsidRPr="004A4197">
        <w:rPr>
          <w:rFonts w:ascii="Times New Roman" w:hAnsi="Times New Roman" w:cs="Times New Roman"/>
        </w:rPr>
        <w:t>std</w:t>
      </w:r>
      <w:r w:rsidRPr="004A4197">
        <w:rPr>
          <w:rFonts w:ascii="Times New Roman" w:hAnsi="Times New Roman" w:cs="Times New Roman"/>
        </w:rPr>
        <w:br/>
        <w:t xml:space="preserve">    normalize_op = CV.Normalize((0.4914, 0.4822, 0.4465), (0.2023, 0.1994, 0.2010))</w:t>
      </w:r>
      <w:r w:rsidRPr="004A4197">
        <w:rPr>
          <w:rFonts w:ascii="Times New Roman" w:hAnsi="Times New Roman" w:cs="Times New Roman"/>
        </w:rPr>
        <w:br/>
        <w:t xml:space="preserve">    if status == "train":</w:t>
      </w:r>
      <w:r w:rsidRPr="004A4197">
        <w:rPr>
          <w:rFonts w:ascii="Times New Roman" w:hAnsi="Times New Roman" w:cs="Times New Roman"/>
        </w:rPr>
        <w:br/>
        <w:t xml:space="preserve">        # </w:t>
      </w:r>
      <w:r w:rsidRPr="004A4197">
        <w:rPr>
          <w:rFonts w:ascii="Times New Roman" w:hAnsi="Times New Roman" w:cs="Times New Roman"/>
        </w:rPr>
        <w:t>随机裁剪</w:t>
      </w:r>
      <w:r w:rsidRPr="004A4197">
        <w:rPr>
          <w:rFonts w:ascii="Times New Roman" w:hAnsi="Times New Roman" w:cs="Times New Roman"/>
        </w:rPr>
        <w:br/>
        <w:t xml:space="preserve">        random_crop_op = CV.RandomCrop([32, 32], [4, 4, 4, 4])</w:t>
      </w:r>
      <w:r w:rsidRPr="004A4197">
        <w:rPr>
          <w:rFonts w:ascii="Times New Roman" w:hAnsi="Times New Roman" w:cs="Times New Roman"/>
        </w:rPr>
        <w:br/>
        <w:t xml:space="preserve">        # </w:t>
      </w:r>
      <w:r w:rsidRPr="004A4197">
        <w:rPr>
          <w:rFonts w:ascii="Times New Roman" w:hAnsi="Times New Roman" w:cs="Times New Roman"/>
        </w:rPr>
        <w:t>随机翻转</w:t>
      </w:r>
      <w:r w:rsidRPr="004A4197">
        <w:rPr>
          <w:rFonts w:ascii="Times New Roman" w:hAnsi="Times New Roman" w:cs="Times New Roman"/>
        </w:rPr>
        <w:br/>
        <w:t xml:space="preserve">        random_horizontal_op = CV.RandomHorizontalFlip()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通道变化</w:t>
      </w:r>
      <w:r w:rsidRPr="004A4197">
        <w:rPr>
          <w:rFonts w:ascii="Times New Roman" w:hAnsi="Times New Roman" w:cs="Times New Roman"/>
        </w:rPr>
        <w:br/>
        <w:t xml:space="preserve">    channel_swap_op = CV.HWC2CHW()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类型变化</w:t>
      </w:r>
      <w:r w:rsidRPr="004A4197">
        <w:rPr>
          <w:rFonts w:ascii="Times New Roman" w:hAnsi="Times New Roman" w:cs="Times New Roman"/>
        </w:rPr>
        <w:br/>
        <w:t xml:space="preserve">    typecast_op = C.TypeCast(mstype.int32)</w:t>
      </w:r>
      <w:r w:rsidRPr="004A4197">
        <w:rPr>
          <w:rFonts w:ascii="Times New Roman" w:hAnsi="Times New Roman" w:cs="Times New Roman"/>
        </w:rPr>
        <w:br/>
        <w:t xml:space="preserve">    '''</w:t>
      </w:r>
      <w:r w:rsidRPr="004A4197">
        <w:rPr>
          <w:rFonts w:ascii="Times New Roman" w:hAnsi="Times New Roman" w:cs="Times New Roman"/>
        </w:rPr>
        <w:br/>
        <w:t xml:space="preserve">    ---- </w:t>
      </w:r>
      <w:r w:rsidRPr="004A4197">
        <w:rPr>
          <w:rFonts w:ascii="Times New Roman" w:hAnsi="Times New Roman" w:cs="Times New Roman"/>
        </w:rPr>
        <w:t>算子运算</w:t>
      </w:r>
      <w:r w:rsidRPr="004A4197">
        <w:rPr>
          <w:rFonts w:ascii="Times New Roman" w:hAnsi="Times New Roman" w:cs="Times New Roman"/>
        </w:rPr>
        <w:t xml:space="preserve"> ----</w:t>
      </w:r>
      <w:r w:rsidRPr="004A4197">
        <w:rPr>
          <w:rFonts w:ascii="Times New Roman" w:hAnsi="Times New Roman" w:cs="Times New Roman"/>
        </w:rPr>
        <w:br/>
        <w:t xml:space="preserve">    '''</w:t>
      </w:r>
      <w:r w:rsidRPr="004A4197">
        <w:rPr>
          <w:rFonts w:ascii="Times New Roman" w:hAnsi="Times New Roman" w:cs="Times New Roman"/>
        </w:rPr>
        <w:br/>
        <w:t xml:space="preserve">    cifar_ds = cifar_ds.map(input_columns="label", operations=typecast_op)</w:t>
      </w:r>
      <w:r w:rsidRPr="004A4197">
        <w:rPr>
          <w:rFonts w:ascii="Times New Roman" w:hAnsi="Times New Roman" w:cs="Times New Roman"/>
        </w:rPr>
        <w:br/>
        <w:t xml:space="preserve">    if status == "train":</w:t>
      </w:r>
      <w:r w:rsidRPr="004A4197">
        <w:rPr>
          <w:rFonts w:ascii="Times New Roman" w:hAnsi="Times New Roman" w:cs="Times New Roman"/>
        </w:rPr>
        <w:br/>
        <w:t xml:space="preserve">        cifar_ds = cifar_ds.map(input_columns="image", operations=random_crop_op)</w:t>
      </w:r>
      <w:r w:rsidRPr="004A4197">
        <w:rPr>
          <w:rFonts w:ascii="Times New Roman" w:hAnsi="Times New Roman" w:cs="Times New Roman"/>
        </w:rPr>
        <w:br/>
        <w:t xml:space="preserve">        cifar_ds = cifar_ds.map(input_columns="image", operations=random_horizontal_op)</w:t>
      </w:r>
      <w:r w:rsidRPr="004A4197">
        <w:rPr>
          <w:rFonts w:ascii="Times New Roman" w:hAnsi="Times New Roman" w:cs="Times New Roman"/>
        </w:rPr>
        <w:br/>
        <w:t xml:space="preserve">    cifar_ds = cifar_ds.map(input_columns="image", operations=resize_op)</w:t>
      </w:r>
      <w:r w:rsidRPr="004A4197">
        <w:rPr>
          <w:rFonts w:ascii="Times New Roman" w:hAnsi="Times New Roman" w:cs="Times New Roman"/>
        </w:rPr>
        <w:br/>
        <w:t xml:space="preserve">    cifar_ds = cifar_ds.map(input_columns="image", operations=rescale_op)</w:t>
      </w:r>
      <w:r w:rsidRPr="004A4197">
        <w:rPr>
          <w:rFonts w:ascii="Times New Roman" w:hAnsi="Times New Roman" w:cs="Times New Roman"/>
        </w:rPr>
        <w:br/>
        <w:t xml:space="preserve">    cifar_ds = cifar_ds.map(input_columns="image", operations=normalize_op)</w:t>
      </w:r>
      <w:r w:rsidRPr="004A4197">
        <w:rPr>
          <w:rFonts w:ascii="Times New Roman" w:hAnsi="Times New Roman" w:cs="Times New Roman"/>
        </w:rPr>
        <w:br/>
        <w:t xml:space="preserve">    cifar_ds = cifar_ds.map(input_columns="image", operations=channel_swap_op)</w:t>
      </w:r>
      <w:r w:rsidRPr="004A4197">
        <w:rPr>
          <w:rFonts w:ascii="Times New Roman" w:hAnsi="Times New Roman" w:cs="Times New Roman"/>
        </w:rPr>
        <w:br/>
        <w:t xml:space="preserve">    </w:t>
      </w:r>
      <w:r w:rsidRPr="004A4197">
        <w:rPr>
          <w:rFonts w:ascii="Times New Roman" w:hAnsi="Times New Roman" w:cs="Times New Roman"/>
        </w:rPr>
        <w:br/>
        <w:t xml:space="preserve">    # shuffle</w:t>
      </w:r>
      <w:r w:rsidRPr="004A4197">
        <w:rPr>
          <w:rFonts w:ascii="Times New Roman" w:hAnsi="Times New Roman" w:cs="Times New Roman"/>
        </w:rPr>
        <w:br/>
        <w:t xml:space="preserve">    cifar_ds = cifar_ds.shuffle(buffer_size=1000)</w:t>
      </w:r>
      <w:r w:rsidRPr="004A4197">
        <w:rPr>
          <w:rFonts w:ascii="Times New Roman" w:hAnsi="Times New Roman" w:cs="Times New Roman"/>
        </w:rPr>
        <w:br/>
        <w:t xml:space="preserve">    # </w:t>
      </w:r>
      <w:r w:rsidRPr="004A4197">
        <w:rPr>
          <w:rFonts w:ascii="Times New Roman" w:hAnsi="Times New Roman" w:cs="Times New Roman"/>
        </w:rPr>
        <w:t>切分数据集到</w:t>
      </w:r>
      <w:r w:rsidRPr="004A4197">
        <w:rPr>
          <w:rFonts w:ascii="Times New Roman" w:hAnsi="Times New Roman" w:cs="Times New Roman"/>
        </w:rPr>
        <w:t>batch_size</w:t>
      </w:r>
      <w:r w:rsidRPr="004A4197">
        <w:rPr>
          <w:rFonts w:ascii="Times New Roman" w:hAnsi="Times New Roman" w:cs="Times New Roman"/>
        </w:rPr>
        <w:br/>
        <w:t xml:space="preserve">    cifar_ds = cifar_ds.batch(batch_size, drop_remainder=True)</w:t>
      </w:r>
      <w:r w:rsidRPr="004A4197">
        <w:rPr>
          <w:rFonts w:ascii="Times New Roman" w:hAnsi="Times New Roman" w:cs="Times New Roman"/>
        </w:rPr>
        <w:br/>
        <w:t xml:space="preserve">    return cifar_ds</w:t>
      </w:r>
    </w:p>
    <w:p w14:paraId="09795274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6" w:name="header-n112"/>
      <w:r w:rsidRPr="004A4197">
        <w:rPr>
          <w:rFonts w:ascii="Times New Roman" w:hAnsi="Times New Roman" w:cs="Times New Roman"/>
        </w:rPr>
        <w:t>生成训练数据集</w:t>
      </w:r>
      <w:bookmarkEnd w:id="56"/>
    </w:p>
    <w:p w14:paraId="0E5CE89C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引用了上述定义的函数，训练集的位置在</w:t>
      </w:r>
      <w:r w:rsidRPr="004A4197">
        <w:rPr>
          <w:rFonts w:ascii="Times New Roman" w:hAnsi="Times New Roman" w:cs="Times New Roman"/>
        </w:rPr>
        <w:t>'./data/10-batches-bin'</w:t>
      </w:r>
      <w:r w:rsidRPr="004A4197">
        <w:rPr>
          <w:rFonts w:ascii="Times New Roman" w:hAnsi="Times New Roman" w:cs="Times New Roman"/>
        </w:rPr>
        <w:t>中，我们设置的</w:t>
      </w:r>
      <w:r w:rsidRPr="004A4197">
        <w:rPr>
          <w:rFonts w:ascii="Times New Roman" w:hAnsi="Times New Roman" w:cs="Times New Roman"/>
        </w:rPr>
        <w:t>batch_size=32</w:t>
      </w:r>
      <w:r w:rsidRPr="004A4197">
        <w:rPr>
          <w:rFonts w:ascii="Times New Roman" w:hAnsi="Times New Roman" w:cs="Times New Roman"/>
        </w:rPr>
        <w:t>。</w:t>
      </w:r>
    </w:p>
    <w:p w14:paraId="1D54728E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data_path = os.path.join(current_path, 'data/10-batches-bin')</w:t>
      </w:r>
    </w:p>
    <w:p w14:paraId="4BBB68CF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batch_size=32</w:t>
      </w:r>
    </w:p>
    <w:p w14:paraId="664464F8" w14:textId="40F53872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status="train"</w:t>
      </w:r>
    </w:p>
    <w:p w14:paraId="68E25F20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生成训练数据集</w:t>
      </w:r>
    </w:p>
    <w:p w14:paraId="4F683115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get_data(data_path)</w:t>
      </w:r>
    </w:p>
    <w:p w14:paraId="6B2FC007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ds_train = process_dataset(cifar_ds,batch_size =batch_size, status=status)</w:t>
      </w:r>
    </w:p>
    <w:p w14:paraId="21E6BEBC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57" w:name="header-n116"/>
      <w:r w:rsidRPr="004A4197">
        <w:rPr>
          <w:rFonts w:ascii="Times New Roman" w:hAnsi="Times New Roman" w:cs="Times New Roman"/>
        </w:rPr>
        <w:t>思考题</w:t>
      </w:r>
      <w:bookmarkEnd w:id="57"/>
    </w:p>
    <w:p w14:paraId="2C30053E" w14:textId="77777777" w:rsidR="00970FB9" w:rsidRPr="004A4197" w:rsidRDefault="00970FB9" w:rsidP="00A4760B">
      <w:pPr>
        <w:pStyle w:val="1e"/>
        <w:numPr>
          <w:ilvl w:val="0"/>
          <w:numId w:val="19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为什么我们在训练时会使用随机裁剪或者翻转的方式来处理图片？</w:t>
      </w:r>
    </w:p>
    <w:p w14:paraId="4945F849" w14:textId="77777777" w:rsidR="00970FB9" w:rsidRPr="004A4197" w:rsidRDefault="00970FB9" w:rsidP="00A4760B">
      <w:pPr>
        <w:pStyle w:val="1e"/>
        <w:numPr>
          <w:ilvl w:val="0"/>
          <w:numId w:val="19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将图片归一化有什么好处？</w:t>
      </w:r>
    </w:p>
    <w:p w14:paraId="1C52DD6A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【答案】</w:t>
      </w:r>
    </w:p>
    <w:p w14:paraId="3204FDA1" w14:textId="77777777" w:rsidR="00970FB9" w:rsidRPr="004A4197" w:rsidRDefault="00970FB9" w:rsidP="00A4760B">
      <w:pPr>
        <w:pStyle w:val="1e"/>
        <w:numPr>
          <w:ilvl w:val="0"/>
          <w:numId w:val="20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为了增加网络的泛化能力，即使图片只有部分或者翻转了，也依然有能力识别出来。</w:t>
      </w:r>
    </w:p>
    <w:p w14:paraId="0482E654" w14:textId="77777777" w:rsidR="00970FB9" w:rsidRPr="004A4197" w:rsidRDefault="00970FB9" w:rsidP="00A4760B">
      <w:pPr>
        <w:pStyle w:val="1e"/>
        <w:numPr>
          <w:ilvl w:val="0"/>
          <w:numId w:val="20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加快模型的训练时候的收敛速度，也可以在一定程度上避免梯度消失或者爆炸。</w:t>
      </w:r>
    </w:p>
    <w:p w14:paraId="2CCADA04" w14:textId="2375DE8F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58" w:name="header-n128"/>
      <w:bookmarkStart w:id="59" w:name="_Toc48309262"/>
      <w:bookmarkStart w:id="60" w:name="_Toc66865729"/>
      <w:bookmarkStart w:id="61" w:name="_Toc95470303"/>
      <w:r w:rsidRPr="004A4197">
        <w:rPr>
          <w:rFonts w:ascii="Times New Roman" w:hAnsi="Times New Roman" w:cs="Times New Roman"/>
        </w:rPr>
        <w:t>构建网络模型</w:t>
      </w:r>
      <w:bookmarkEnd w:id="58"/>
      <w:bookmarkEnd w:id="59"/>
      <w:bookmarkEnd w:id="60"/>
      <w:bookmarkEnd w:id="61"/>
    </w:p>
    <w:p w14:paraId="7D1A9973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62" w:name="header-n129"/>
      <w:r w:rsidRPr="004A4197">
        <w:rPr>
          <w:rFonts w:ascii="Times New Roman" w:hAnsi="Times New Roman" w:cs="Times New Roman"/>
        </w:rPr>
        <w:t>定义</w:t>
      </w:r>
      <w:r w:rsidRPr="004A4197">
        <w:rPr>
          <w:rFonts w:ascii="Times New Roman" w:hAnsi="Times New Roman" w:cs="Times New Roman"/>
        </w:rPr>
        <w:t>Lenet</w:t>
      </w:r>
      <w:r w:rsidRPr="004A4197">
        <w:rPr>
          <w:rFonts w:ascii="Times New Roman" w:hAnsi="Times New Roman" w:cs="Times New Roman"/>
        </w:rPr>
        <w:t>网络结构，构建网络</w:t>
      </w:r>
      <w:bookmarkEnd w:id="62"/>
    </w:p>
    <w:p w14:paraId="04835125" w14:textId="5B87C8DF" w:rsidR="00CA2538" w:rsidRPr="004A4197" w:rsidRDefault="00970FB9" w:rsidP="00A4760B">
      <w:pPr>
        <w:pStyle w:val="1e"/>
        <w:rPr>
          <w:rStyle w:val="1f"/>
          <w:rFonts w:ascii="Times New Roman" w:hAnsi="Times New Roman" w:cs="Times New Roman"/>
          <w:noProof/>
        </w:rPr>
      </w:pPr>
      <w:r w:rsidRPr="004A4197">
        <w:rPr>
          <w:rStyle w:val="1f"/>
          <w:rFonts w:ascii="Times New Roman" w:hAnsi="Times New Roman" w:cs="Times New Roman"/>
        </w:rPr>
        <w:t>LeNet-5</w:t>
      </w:r>
      <w:r w:rsidRPr="004A4197">
        <w:rPr>
          <w:rStyle w:val="1f"/>
          <w:rFonts w:ascii="Times New Roman" w:hAnsi="Times New Roman" w:cs="Times New Roman"/>
        </w:rPr>
        <w:t>出自论文《</w:t>
      </w:r>
      <w:r w:rsidRPr="004A4197">
        <w:rPr>
          <w:rStyle w:val="1f"/>
          <w:rFonts w:ascii="Times New Roman" w:hAnsi="Times New Roman" w:cs="Times New Roman"/>
        </w:rPr>
        <w:t>Gradient-Based Learning Applied to Document Recognition</w:t>
      </w:r>
      <w:r w:rsidRPr="004A4197">
        <w:rPr>
          <w:rStyle w:val="1f"/>
          <w:rFonts w:ascii="Times New Roman" w:hAnsi="Times New Roman" w:cs="Times New Roman"/>
        </w:rPr>
        <w:t>》，原本是一种用于手写体字符识别的非常高效的卷积神经网络，包含了深度学习的基本模块：卷积层</w:t>
      </w:r>
      <w:r w:rsidR="00CA2538" w:rsidRPr="004A4197">
        <w:rPr>
          <w:rStyle w:val="1f"/>
          <w:rFonts w:ascii="Times New Roman" w:hAnsi="Times New Roman" w:cs="Times New Roman"/>
        </w:rPr>
        <w:t>，</w:t>
      </w:r>
      <w:r w:rsidRPr="004A4197">
        <w:rPr>
          <w:rStyle w:val="1f"/>
          <w:rFonts w:ascii="Times New Roman" w:hAnsi="Times New Roman" w:cs="Times New Roman"/>
        </w:rPr>
        <w:t>池化层，全连接层。</w:t>
      </w:r>
      <w:r w:rsidR="00CA2538" w:rsidRPr="004A4197">
        <w:rPr>
          <w:rStyle w:val="1f"/>
          <w:rFonts w:ascii="Times New Roman" w:hAnsi="Times New Roman" w:cs="Times New Roman"/>
        </w:rPr>
        <w:t xml:space="preserve">   </w:t>
      </w:r>
    </w:p>
    <w:p w14:paraId="007DD45B" w14:textId="033204E8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drawing>
          <wp:inline distT="0" distB="0" distL="0" distR="0" wp14:anchorId="2B777896" wp14:editId="2159CD03">
            <wp:extent cx="5478780" cy="1630680"/>
            <wp:effectExtent l="0" t="0" r="762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len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5" cy="163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5908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其网络结构如下：</w:t>
      </w:r>
    </w:p>
    <w:p w14:paraId="508C8E07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INPUT</w:t>
      </w:r>
      <w:r w:rsidRPr="004A4197">
        <w:rPr>
          <w:rFonts w:ascii="Times New Roman" w:hAnsi="Times New Roman" w:cs="Times New Roman"/>
        </w:rPr>
        <w:t>（输入层）</w:t>
      </w:r>
      <w:r w:rsidRPr="004A4197">
        <w:rPr>
          <w:rFonts w:ascii="Times New Roman" w:hAnsi="Times New Roman" w:cs="Times New Roman"/>
        </w:rPr>
        <w:t xml:space="preserve"> </w:t>
      </w:r>
      <w:r w:rsidRPr="004A4197">
        <w:rPr>
          <w:rFonts w:ascii="Times New Roman" w:hAnsi="Times New Roman" w:cs="Times New Roman"/>
        </w:rPr>
        <w:t>：输入</w:t>
      </w:r>
      <w:r w:rsidRPr="004A4197">
        <w:rPr>
          <w:rFonts w:ascii="Times New Roman" w:hAnsi="Times New Roman" w:cs="Times New Roman"/>
        </w:rPr>
        <w:t>32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32</w:t>
      </w:r>
      <w:r w:rsidRPr="004A4197">
        <w:rPr>
          <w:rFonts w:ascii="Times New Roman" w:hAnsi="Times New Roman" w:cs="Times New Roman"/>
        </w:rPr>
        <w:t>的图片。</w:t>
      </w:r>
    </w:p>
    <w:p w14:paraId="3B318D2B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C1</w:t>
      </w:r>
      <w:r w:rsidRPr="004A4197">
        <w:rPr>
          <w:rFonts w:ascii="Times New Roman" w:hAnsi="Times New Roman" w:cs="Times New Roman"/>
        </w:rPr>
        <w:t>（卷积层）：选取</w:t>
      </w:r>
      <w:r w:rsidRPr="004A4197">
        <w:rPr>
          <w:rFonts w:ascii="Times New Roman" w:hAnsi="Times New Roman" w:cs="Times New Roman"/>
        </w:rPr>
        <w:t>6</w:t>
      </w:r>
      <w:r w:rsidRPr="004A4197">
        <w:rPr>
          <w:rFonts w:ascii="Times New Roman" w:hAnsi="Times New Roman" w:cs="Times New Roman"/>
        </w:rPr>
        <w:t>个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Times New Roman" w:hAnsi="Times New Roman" w:cs="Times New Roman"/>
        </w:rPr>
        <w:t>卷积核</w:t>
      </w:r>
      <w:r w:rsidRPr="004A4197">
        <w:rPr>
          <w:rFonts w:ascii="Times New Roman" w:hAnsi="Times New Roman" w:cs="Times New Roman"/>
        </w:rPr>
        <w:t>(</w:t>
      </w:r>
      <w:r w:rsidRPr="004A4197">
        <w:rPr>
          <w:rFonts w:ascii="Times New Roman" w:hAnsi="Times New Roman" w:cs="Times New Roman"/>
        </w:rPr>
        <w:t>不包含偏置</w:t>
      </w:r>
      <w:r w:rsidRPr="004A4197">
        <w:rPr>
          <w:rFonts w:ascii="Times New Roman" w:hAnsi="Times New Roman" w:cs="Times New Roman"/>
        </w:rPr>
        <w:t>)</w:t>
      </w:r>
      <w:r w:rsidRPr="004A4197">
        <w:rPr>
          <w:rFonts w:ascii="Times New Roman" w:hAnsi="Times New Roman" w:cs="Times New Roman"/>
        </w:rPr>
        <w:t>，得到</w:t>
      </w:r>
      <w:r w:rsidRPr="004A4197">
        <w:rPr>
          <w:rFonts w:ascii="Times New Roman" w:hAnsi="Times New Roman" w:cs="Times New Roman"/>
        </w:rPr>
        <w:t>6</w:t>
      </w:r>
      <w:r w:rsidRPr="004A4197">
        <w:rPr>
          <w:rFonts w:ascii="Times New Roman" w:hAnsi="Times New Roman" w:cs="Times New Roman"/>
        </w:rPr>
        <w:t>个特征图，每个特征图的一个边为</w:t>
      </w:r>
      <w:r w:rsidRPr="004A4197">
        <w:rPr>
          <w:rFonts w:ascii="Times New Roman" w:hAnsi="Times New Roman" w:cs="Times New Roman"/>
        </w:rPr>
        <w:t>32−5+1=28</w:t>
      </w:r>
      <w:r w:rsidRPr="004A4197">
        <w:rPr>
          <w:rFonts w:ascii="Times New Roman" w:hAnsi="Times New Roman" w:cs="Times New Roman"/>
        </w:rPr>
        <w:t>，也就是神经元的个数由</w:t>
      </w:r>
      <w:r w:rsidRPr="004A4197">
        <w:rPr>
          <w:rFonts w:ascii="Times New Roman" w:hAnsi="Times New Roman" w:cs="Times New Roman"/>
        </w:rPr>
        <w:t>32*32=1024</w:t>
      </w:r>
      <w:r w:rsidRPr="004A4197">
        <w:rPr>
          <w:rFonts w:ascii="Times New Roman" w:hAnsi="Times New Roman" w:cs="Times New Roman"/>
        </w:rPr>
        <w:t>减小到了</w:t>
      </w:r>
      <w:r w:rsidRPr="004A4197">
        <w:rPr>
          <w:rFonts w:ascii="Times New Roman" w:hAnsi="Times New Roman" w:cs="Times New Roman"/>
        </w:rPr>
        <w:t>28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28=784</w:t>
      </w:r>
      <w:r w:rsidRPr="004A4197">
        <w:rPr>
          <w:rFonts w:ascii="Times New Roman" w:hAnsi="Times New Roman" w:cs="Times New Roman"/>
        </w:rPr>
        <w:t>。</w:t>
      </w:r>
    </w:p>
    <w:p w14:paraId="7701704D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S2</w:t>
      </w:r>
      <w:r w:rsidRPr="004A4197">
        <w:rPr>
          <w:rFonts w:ascii="Times New Roman" w:hAnsi="Times New Roman" w:cs="Times New Roman"/>
        </w:rPr>
        <w:t>（池化层）：池化层是一个下采样层，输出</w:t>
      </w:r>
      <w:r w:rsidRPr="004A4197">
        <w:rPr>
          <w:rFonts w:ascii="Times New Roman" w:hAnsi="Times New Roman" w:cs="Times New Roman"/>
        </w:rPr>
        <w:t>14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14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6</w:t>
      </w:r>
      <w:r w:rsidRPr="004A4197">
        <w:rPr>
          <w:rFonts w:ascii="Times New Roman" w:hAnsi="Times New Roman" w:cs="Times New Roman"/>
        </w:rPr>
        <w:t>的特征图。</w:t>
      </w:r>
    </w:p>
    <w:p w14:paraId="0D3E3755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C3</w:t>
      </w:r>
      <w:r w:rsidRPr="004A4197">
        <w:rPr>
          <w:rFonts w:ascii="Times New Roman" w:hAnsi="Times New Roman" w:cs="Times New Roman"/>
        </w:rPr>
        <w:t>（卷积层）：选取</w:t>
      </w:r>
      <w:r w:rsidRPr="004A4197">
        <w:rPr>
          <w:rFonts w:ascii="Times New Roman" w:hAnsi="Times New Roman" w:cs="Times New Roman"/>
        </w:rPr>
        <w:t>16</w:t>
      </w:r>
      <w:r w:rsidRPr="004A4197">
        <w:rPr>
          <w:rFonts w:ascii="Times New Roman" w:hAnsi="Times New Roman" w:cs="Times New Roman"/>
        </w:rPr>
        <w:t>个大小为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Times New Roman" w:hAnsi="Times New Roman" w:cs="Times New Roman"/>
        </w:rPr>
        <w:t>卷积核，得到特征图大小为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16</w:t>
      </w:r>
      <w:r w:rsidRPr="004A4197">
        <w:rPr>
          <w:rFonts w:ascii="Times New Roman" w:hAnsi="Times New Roman" w:cs="Times New Roman"/>
        </w:rPr>
        <w:t>。</w:t>
      </w:r>
    </w:p>
    <w:p w14:paraId="26DD6703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S4</w:t>
      </w:r>
      <w:r w:rsidRPr="004A4197">
        <w:rPr>
          <w:rFonts w:ascii="Times New Roman" w:hAnsi="Times New Roman" w:cs="Times New Roman"/>
        </w:rPr>
        <w:t>（池化层）：窗口大小为</w:t>
      </w:r>
      <w:r w:rsidRPr="004A4197">
        <w:rPr>
          <w:rFonts w:ascii="Times New Roman" w:hAnsi="Times New Roman" w:cs="Times New Roman"/>
        </w:rPr>
        <w:t>2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2</w:t>
      </w:r>
      <w:r w:rsidRPr="004A4197">
        <w:rPr>
          <w:rFonts w:ascii="Times New Roman" w:hAnsi="Times New Roman" w:cs="Times New Roman"/>
        </w:rPr>
        <w:t>，输出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16</w:t>
      </w:r>
      <w:r w:rsidRPr="004A4197">
        <w:rPr>
          <w:rFonts w:ascii="Times New Roman" w:hAnsi="Times New Roman" w:cs="Times New Roman"/>
        </w:rPr>
        <w:t>的特征图。</w:t>
      </w:r>
    </w:p>
    <w:p w14:paraId="16C59B3C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F5</w:t>
      </w:r>
      <w:r w:rsidRPr="004A4197">
        <w:rPr>
          <w:rFonts w:ascii="Times New Roman" w:hAnsi="Times New Roman" w:cs="Times New Roman"/>
        </w:rPr>
        <w:t>（全连接层）：</w:t>
      </w:r>
      <w:r w:rsidRPr="004A4197">
        <w:rPr>
          <w:rFonts w:ascii="Times New Roman" w:hAnsi="Times New Roman" w:cs="Times New Roman"/>
        </w:rPr>
        <w:t>120</w:t>
      </w:r>
      <w:r w:rsidRPr="004A4197">
        <w:rPr>
          <w:rFonts w:ascii="Times New Roman" w:hAnsi="Times New Roman" w:cs="Times New Roman"/>
        </w:rPr>
        <w:t>个神经元。</w:t>
      </w:r>
    </w:p>
    <w:p w14:paraId="35E108AA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F6</w:t>
      </w:r>
      <w:r w:rsidRPr="004A4197">
        <w:rPr>
          <w:rFonts w:ascii="Times New Roman" w:hAnsi="Times New Roman" w:cs="Times New Roman"/>
        </w:rPr>
        <w:t>（全连接层）：</w:t>
      </w:r>
      <w:r w:rsidRPr="004A4197">
        <w:rPr>
          <w:rFonts w:ascii="Times New Roman" w:hAnsi="Times New Roman" w:cs="Times New Roman"/>
        </w:rPr>
        <w:t>84</w:t>
      </w:r>
      <w:r w:rsidRPr="004A4197">
        <w:rPr>
          <w:rFonts w:ascii="Times New Roman" w:hAnsi="Times New Roman" w:cs="Times New Roman"/>
        </w:rPr>
        <w:t>个神经元。</w:t>
      </w:r>
    </w:p>
    <w:p w14:paraId="1516409F" w14:textId="77777777" w:rsidR="00970FB9" w:rsidRPr="004A4197" w:rsidRDefault="00970FB9" w:rsidP="00A4760B">
      <w:pPr>
        <w:pStyle w:val="1e"/>
        <w:numPr>
          <w:ilvl w:val="0"/>
          <w:numId w:val="21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OUTPUT</w:t>
      </w:r>
      <w:r w:rsidRPr="004A4197">
        <w:rPr>
          <w:rFonts w:ascii="Times New Roman" w:hAnsi="Times New Roman" w:cs="Times New Roman"/>
        </w:rPr>
        <w:t>（输出层）：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个神经元，</w:t>
      </w:r>
      <w:r w:rsidRPr="004A4197">
        <w:rPr>
          <w:rFonts w:ascii="Times New Roman" w:hAnsi="Times New Roman" w:cs="Times New Roman"/>
        </w:rPr>
        <w:t>10</w:t>
      </w:r>
      <w:r w:rsidRPr="004A4197">
        <w:rPr>
          <w:rFonts w:ascii="Times New Roman" w:hAnsi="Times New Roman" w:cs="Times New Roman"/>
        </w:rPr>
        <w:t>分类问题。</w:t>
      </w:r>
    </w:p>
    <w:p w14:paraId="2AFDD13B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"""LeNet."""</w:t>
      </w:r>
    </w:p>
    <w:p w14:paraId="66509B20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3D5BFA89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0CA7206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conv(in_channels, out_channels, kernel_size, stride=1, padding=0):</w:t>
      </w:r>
    </w:p>
    <w:p w14:paraId="0293DA7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"""weight initial for conv layer"""</w:t>
      </w:r>
    </w:p>
    <w:p w14:paraId="7D305A58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weight = weight_variable()</w:t>
      </w:r>
    </w:p>
    <w:p w14:paraId="4306E9B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 nn.Conv2d(in_channels, out_channels,</w:t>
      </w:r>
    </w:p>
    <w:p w14:paraId="7B41EDAB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    kernel_size=kernel_size, stride=stride, padding=padding,</w:t>
      </w:r>
    </w:p>
    <w:p w14:paraId="2B47BC8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    weight_init=weight, has_bias=False, pad_mode="same")</w:t>
      </w:r>
    </w:p>
    <w:p w14:paraId="7A191169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2EBDDF1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4523FEDF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fc_with_initialize(input_channels, out_channels):</w:t>
      </w:r>
    </w:p>
    <w:p w14:paraId="10F58D7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"""weight initial for fc layer"""</w:t>
      </w:r>
    </w:p>
    <w:p w14:paraId="37413A57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weight = weight_variable()</w:t>
      </w:r>
    </w:p>
    <w:p w14:paraId="5C67FE36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bias = weight_variable()</w:t>
      </w:r>
    </w:p>
    <w:p w14:paraId="1C9038F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 nn.Dense(input_channels, out_channels, weight, bias)</w:t>
      </w:r>
    </w:p>
    <w:p w14:paraId="63E5D296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02CCBE8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03B6FCF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weight_variable():</w:t>
      </w:r>
    </w:p>
    <w:p w14:paraId="1E127B9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"""weight initial"""</w:t>
      </w:r>
    </w:p>
    <w:p w14:paraId="461C897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 TruncatedNormal(0.02)</w:t>
      </w:r>
    </w:p>
    <w:p w14:paraId="4FD1A21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3843E2AF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1F5C325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class LeNet5(nn.Cell):</w:t>
      </w:r>
    </w:p>
    <w:p w14:paraId="2F04C4A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</w:t>
      </w:r>
    </w:p>
    <w:p w14:paraId="64F8C3E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Lenet network</w:t>
      </w:r>
    </w:p>
    <w:p w14:paraId="367F9C0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58928E97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Args:</w:t>
      </w:r>
    </w:p>
    <w:p w14:paraId="097517F7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num_class (int): Num classes. Default: 10.</w:t>
      </w:r>
    </w:p>
    <w:p w14:paraId="6C2521C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678E3206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Returns:</w:t>
      </w:r>
    </w:p>
    <w:p w14:paraId="552202E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Tensor, output tensor</w:t>
      </w:r>
    </w:p>
    <w:p w14:paraId="14D5E88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Examples:</w:t>
      </w:r>
    </w:p>
    <w:p w14:paraId="6D474F7F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&gt;&gt;&gt; LeNet(num_class=10)</w:t>
      </w:r>
    </w:p>
    <w:p w14:paraId="63C1B904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19E3AE4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</w:t>
      </w:r>
    </w:p>
    <w:p w14:paraId="4EA20C9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__init__(self, num_class=10, channel=3):</w:t>
      </w:r>
    </w:p>
    <w:p w14:paraId="39C92604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super(LeNet5, self).__init__()</w:t>
      </w:r>
    </w:p>
    <w:p w14:paraId="74C42D49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self.num_class = num_class</w:t>
      </w:r>
    </w:p>
    <w:p w14:paraId="250A2E73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self.conv1 = conv(channel, 6, 5)</w:t>
      </w:r>
    </w:p>
    <w:p w14:paraId="12A4BF08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self.conv2 = conv(6, 16, 5)</w:t>
      </w:r>
    </w:p>
    <w:p w14:paraId="554153C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self.fc1 = fc_with_initialize(16 * 8 * 8, 120)</w:t>
      </w:r>
    </w:p>
    <w:p w14:paraId="4638944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self.fc2 = fc_with_initialize(120, 84)</w:t>
      </w:r>
    </w:p>
    <w:p w14:paraId="039E03A0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self.fc3 = fc_with_initialize(84, self.num_class)</w:t>
      </w:r>
    </w:p>
    <w:p w14:paraId="5FFDC6B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self.relu = nn.ReLU()</w:t>
      </w:r>
    </w:p>
    <w:p w14:paraId="25BC95FF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self.max_pool2d = nn.MaxPool2d(kernel_size=2, stride=2)</w:t>
      </w:r>
    </w:p>
    <w:p w14:paraId="4ED330B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self.flatten = nn.Flatten()</w:t>
      </w:r>
    </w:p>
    <w:p w14:paraId="1701284A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</w:p>
    <w:p w14:paraId="227354C2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construct(self, x):</w:t>
      </w:r>
    </w:p>
    <w:p w14:paraId="3D8760F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self.conv1(x)</w:t>
      </w:r>
    </w:p>
    <w:p w14:paraId="0D9F5F9D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3623BDE3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self.max_pool2d(x)</w:t>
      </w:r>
    </w:p>
    <w:p w14:paraId="14387B9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self.conv2(x)</w:t>
      </w:r>
    </w:p>
    <w:p w14:paraId="55EB212E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3864D82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self.max_pool2d(x)</w:t>
      </w:r>
    </w:p>
    <w:p w14:paraId="0FC5F07F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self.flatten(x)</w:t>
      </w:r>
    </w:p>
    <w:p w14:paraId="37A7E9D1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 xml:space="preserve">        x = self.fc1(x)</w:t>
      </w:r>
    </w:p>
    <w:p w14:paraId="3FC1BAD0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062886C5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self.fc2(x)</w:t>
      </w:r>
    </w:p>
    <w:p w14:paraId="5BC6F8CC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7B43A404" w14:textId="77777777" w:rsidR="00EE699E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self.fc3(x)</w:t>
      </w:r>
    </w:p>
    <w:p w14:paraId="11B9C598" w14:textId="6CF81B98" w:rsidR="00970FB9" w:rsidRPr="004A4197" w:rsidRDefault="00EE699E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return x</w:t>
      </w:r>
    </w:p>
    <w:p w14:paraId="070AD677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构建网络</w:t>
      </w:r>
    </w:p>
    <w:p w14:paraId="6C992C9E" w14:textId="2CA7D9AE" w:rsidR="00EE699E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network = LeNet5(10)</w:t>
      </w:r>
    </w:p>
    <w:p w14:paraId="1EDE03AE" w14:textId="77777777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63" w:name="header-n151"/>
      <w:bookmarkStart w:id="64" w:name="_Toc48309263"/>
      <w:bookmarkStart w:id="65" w:name="_Toc66865730"/>
      <w:bookmarkStart w:id="66" w:name="_Toc95470304"/>
      <w:r w:rsidRPr="004A4197">
        <w:rPr>
          <w:rFonts w:ascii="Times New Roman" w:hAnsi="Times New Roman" w:cs="Times New Roman"/>
        </w:rPr>
        <w:t>模型训练与测试</w:t>
      </w:r>
      <w:bookmarkEnd w:id="63"/>
      <w:bookmarkEnd w:id="64"/>
      <w:bookmarkEnd w:id="65"/>
      <w:bookmarkEnd w:id="66"/>
    </w:p>
    <w:p w14:paraId="463FEB2C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67" w:name="header-n152"/>
      <w:r w:rsidRPr="004A4197">
        <w:rPr>
          <w:rFonts w:ascii="Times New Roman" w:hAnsi="Times New Roman" w:cs="Times New Roman"/>
        </w:rPr>
        <w:t>定义损失函数与优化器</w:t>
      </w:r>
      <w:bookmarkEnd w:id="67"/>
    </w:p>
    <w:p w14:paraId="1D2DE355" w14:textId="4C0D7E8A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这一部分主要给出了用于训练网络的损失函数优化器，本次使用的损失函数为</w:t>
      </w:r>
      <w:r w:rsidRPr="004A4197">
        <w:rPr>
          <w:rFonts w:ascii="Times New Roman" w:hAnsi="Times New Roman" w:cs="Times New Roman"/>
        </w:rPr>
        <w:t xml:space="preserve"> nn.SoftmaxCrossEntropyWithLogits</w:t>
      </w:r>
      <w:r w:rsidRPr="004A4197">
        <w:rPr>
          <w:rFonts w:ascii="Times New Roman" w:hAnsi="Times New Roman" w:cs="Times New Roman"/>
        </w:rPr>
        <w:t>损失函数，即把网络输出层的值经过</w:t>
      </w:r>
      <w:r w:rsidRPr="004A4197">
        <w:rPr>
          <w:rFonts w:ascii="Times New Roman" w:hAnsi="Times New Roman" w:cs="Times New Roman"/>
        </w:rPr>
        <w:t>softmax</w:t>
      </w:r>
      <w:r w:rsidRPr="004A4197">
        <w:rPr>
          <w:rFonts w:ascii="Times New Roman" w:hAnsi="Times New Roman" w:cs="Times New Roman"/>
        </w:rPr>
        <w:t>函数之后计算真实值与预测值之间的交叉熵损失。优化器使用了</w:t>
      </w:r>
      <w:r w:rsidR="00653915" w:rsidRPr="004A4197">
        <w:rPr>
          <w:rFonts w:ascii="Times New Roman" w:hAnsi="Times New Roman" w:cs="Times New Roman"/>
        </w:rPr>
        <w:t>Adam</w:t>
      </w:r>
      <w:r w:rsidRPr="004A4197">
        <w:rPr>
          <w:rFonts w:ascii="Times New Roman" w:hAnsi="Times New Roman" w:cs="Times New Roman"/>
        </w:rPr>
        <w:t>，即动量优化器。</w:t>
      </w:r>
    </w:p>
    <w:p w14:paraId="04770062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另外我们同时设置了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网络的设备与图的模型，</w:t>
      </w:r>
      <w:r w:rsidRPr="004A4197">
        <w:rPr>
          <w:rFonts w:ascii="Times New Roman" w:hAnsi="Times New Roman" w:cs="Times New Roman"/>
        </w:rPr>
        <w:t>context.GRAPH_MODE</w:t>
      </w:r>
      <w:r w:rsidRPr="004A4197">
        <w:rPr>
          <w:rFonts w:ascii="Times New Roman" w:hAnsi="Times New Roman" w:cs="Times New Roman"/>
        </w:rPr>
        <w:t>指向静态图模型，即在运行之前会把全部图建立编译完毕。设备指定为</w:t>
      </w:r>
      <w:r w:rsidRPr="004A4197">
        <w:rPr>
          <w:rFonts w:ascii="Times New Roman" w:hAnsi="Times New Roman" w:cs="Times New Roman"/>
        </w:rPr>
        <w:t>CPU</w:t>
      </w:r>
      <w:r w:rsidRPr="004A4197">
        <w:rPr>
          <w:rFonts w:ascii="Times New Roman" w:hAnsi="Times New Roman" w:cs="Times New Roman"/>
        </w:rPr>
        <w:t>。</w:t>
      </w:r>
    </w:p>
    <w:p w14:paraId="64567489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返回当前设备</w:t>
      </w:r>
    </w:p>
    <w:p w14:paraId="63C189CD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>device_target = mindspore.context.get_context('device_target')</w:t>
      </w:r>
    </w:p>
    <w:p w14:paraId="12D07C1B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确定图模型是否下沉到芯片上</w:t>
      </w:r>
    </w:p>
    <w:p w14:paraId="6335CA3C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>dataset_sink_mode = True if device_target in ['Ascend','GPU'] else False</w:t>
      </w:r>
    </w:p>
    <w:p w14:paraId="219C4301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设置模型的设备与图的模式</w:t>
      </w:r>
    </w:p>
    <w:p w14:paraId="02C343BA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context.set_context(mode=context.GRAPH_MODE, device_target=device_target)</w:t>
      </w:r>
    </w:p>
    <w:p w14:paraId="1809D931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使用交叉熵函数作为损失函数</w:t>
      </w:r>
    </w:p>
    <w:p w14:paraId="4CDDDD22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net_loss = nn.SoftmaxCrossEntropyWithLogits(sparse=True, reduction="mean")</w:t>
      </w:r>
    </w:p>
    <w:p w14:paraId="767931E5" w14:textId="1BD041D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优化器为</w:t>
      </w:r>
      <w:r w:rsidR="00653915" w:rsidRPr="004A4197">
        <w:rPr>
          <w:rFonts w:ascii="Times New Roman" w:hAnsi="Times New Roman" w:cs="Times New Roman"/>
        </w:rPr>
        <w:t>Adam</w:t>
      </w:r>
    </w:p>
    <w:p w14:paraId="227C2883" w14:textId="2179331A" w:rsidR="00970FB9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net_opt = nn.Adam(params=network.trainable_params(), learning_rate=0.001)</w:t>
      </w:r>
    </w:p>
    <w:p w14:paraId="102AE90F" w14:textId="77777777" w:rsidR="00970FB9" w:rsidRPr="004A4197" w:rsidRDefault="00970FB9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监控每个</w:t>
      </w:r>
      <w:r w:rsidRPr="004A4197">
        <w:rPr>
          <w:rFonts w:ascii="Times New Roman" w:hAnsi="Times New Roman" w:cs="Times New Roman"/>
          <w:lang w:eastAsia="zh-CN"/>
        </w:rPr>
        <w:t>epoch</w:t>
      </w:r>
      <w:r w:rsidRPr="004A4197">
        <w:rPr>
          <w:rFonts w:ascii="Times New Roman" w:hAnsi="Times New Roman" w:cs="Times New Roman"/>
          <w:lang w:eastAsia="zh-CN"/>
        </w:rPr>
        <w:t>训练的时间</w:t>
      </w:r>
    </w:p>
    <w:p w14:paraId="593B9227" w14:textId="77777777" w:rsidR="00970FB9" w:rsidRPr="004A4197" w:rsidRDefault="00970FB9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time_cb = TimeMonitor(data_size=ds_train.get_dataset_size())</w:t>
      </w:r>
    </w:p>
    <w:p w14:paraId="5D62DABA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68" w:name="header-n157"/>
      <w:r w:rsidRPr="004A4197">
        <w:rPr>
          <w:rFonts w:ascii="Times New Roman" w:hAnsi="Times New Roman" w:cs="Times New Roman"/>
        </w:rPr>
        <w:t>定义保存路径与训练</w:t>
      </w:r>
      <w:bookmarkEnd w:id="68"/>
    </w:p>
    <w:p w14:paraId="346DF560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这一部分主要包括训练时候用的</w:t>
      </w:r>
      <w:r w:rsidRPr="004A4197">
        <w:rPr>
          <w:rFonts w:ascii="Times New Roman" w:hAnsi="Times New Roman" w:cs="Times New Roman"/>
        </w:rPr>
        <w:t>callback</w:t>
      </w:r>
      <w:r w:rsidRPr="004A4197">
        <w:rPr>
          <w:rFonts w:ascii="Times New Roman" w:hAnsi="Times New Roman" w:cs="Times New Roman"/>
        </w:rPr>
        <w:t>函数</w:t>
      </w:r>
      <w:r w:rsidRPr="004A4197">
        <w:rPr>
          <w:rFonts w:ascii="Times New Roman" w:hAnsi="Times New Roman" w:cs="Times New Roman"/>
        </w:rPr>
        <w:t>CheckpointConfig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ModelCheckpoint</w:t>
      </w:r>
      <w:r w:rsidRPr="004A4197">
        <w:rPr>
          <w:rFonts w:ascii="Times New Roman" w:hAnsi="Times New Roman" w:cs="Times New Roman"/>
        </w:rPr>
        <w:t>。</w:t>
      </w:r>
      <w:r w:rsidRPr="004A4197">
        <w:rPr>
          <w:rFonts w:ascii="Times New Roman" w:hAnsi="Times New Roman" w:cs="Times New Roman"/>
        </w:rPr>
        <w:t>Model</w:t>
      </w:r>
      <w:r w:rsidRPr="004A4197">
        <w:rPr>
          <w:rFonts w:ascii="Times New Roman" w:hAnsi="Times New Roman" w:cs="Times New Roman"/>
        </w:rPr>
        <w:t>函数中，确定网络模型、损失函数、优化器、评估指标。</w:t>
      </w:r>
    </w:p>
    <w:p w14:paraId="2D990193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from mindspore.train.callback import Callback</w:t>
      </w:r>
    </w:p>
    <w:p w14:paraId="61DE3DB7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</w:p>
    <w:p w14:paraId="25F2831A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class EvalCallBack(Callback):</w:t>
      </w:r>
    </w:p>
    <w:p w14:paraId="639C4C51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__init__(self, model, eval_dataset, eval_per_epoch, epoch_per_eval):</w:t>
      </w:r>
    </w:p>
    <w:p w14:paraId="7E28B163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self.model = model</w:t>
      </w:r>
    </w:p>
    <w:p w14:paraId="7A2A2DBB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self.eval_dataset = eval_dataset</w:t>
      </w:r>
    </w:p>
    <w:p w14:paraId="3F29480F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self.eval_per_epoch = eval_per_epoch</w:t>
      </w:r>
    </w:p>
    <w:p w14:paraId="2DBE3B4C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 xml:space="preserve">        self.epoch_per_eval = epoch_per_eval</w:t>
      </w:r>
    </w:p>
    <w:p w14:paraId="75F58FE6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</w:p>
    <w:p w14:paraId="689E5AB8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epoch_end(self, run_context):</w:t>
      </w:r>
    </w:p>
    <w:p w14:paraId="1E0B41E7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cb_param = run_context.original_args()</w:t>
      </w:r>
    </w:p>
    <w:p w14:paraId="30EBF477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cur_epoch = cb_param.cur_epoch_num</w:t>
      </w:r>
    </w:p>
    <w:p w14:paraId="670E3FE3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if cur_epoch % self.eval_per_epoch == 0:</w:t>
      </w:r>
    </w:p>
    <w:p w14:paraId="28B5CC52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acc = self.model.eval(self.eval_dataset, dataset_sink_mode=False)</w:t>
      </w:r>
    </w:p>
    <w:p w14:paraId="616C2BFF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self.epoch_per_eval["epoch"].append(cur_epoch)</w:t>
      </w:r>
    </w:p>
    <w:p w14:paraId="0DE0B70C" w14:textId="77777777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self.epoch_per_eval["acc"].append(acc["Accuracy"])</w:t>
      </w:r>
    </w:p>
    <w:p w14:paraId="7FDCAB77" w14:textId="00DAFFEF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print(acc)</w:t>
      </w:r>
    </w:p>
    <w:p w14:paraId="5C5F15A8" w14:textId="6A81AE50" w:rsidR="00EE699E" w:rsidRPr="004A4197" w:rsidRDefault="00EE699E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br/>
      </w:r>
    </w:p>
    <w:p w14:paraId="796B3B9D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</w:t>
      </w:r>
      <w:r w:rsidRPr="004A4197">
        <w:rPr>
          <w:rFonts w:ascii="Times New Roman" w:hAnsi="Times New Roman" w:cs="Times New Roman"/>
        </w:rPr>
        <w:t>CheckpointConfig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callback</w:t>
      </w:r>
      <w:r w:rsidRPr="004A4197">
        <w:rPr>
          <w:rFonts w:ascii="Times New Roman" w:hAnsi="Times New Roman" w:cs="Times New Roman"/>
        </w:rPr>
        <w:t>函数。</w:t>
      </w:r>
      <w:r w:rsidRPr="004A4197">
        <w:rPr>
          <w:rFonts w:ascii="Times New Roman" w:hAnsi="Times New Roman" w:cs="Times New Roman"/>
        </w:rPr>
        <w:t>save_checkpoint_steps=</w:t>
      </w:r>
      <w:r w:rsidRPr="004A4197">
        <w:rPr>
          <w:rFonts w:ascii="Times New Roman" w:hAnsi="Times New Roman" w:cs="Times New Roman"/>
        </w:rPr>
        <w:t>训练总数</w:t>
      </w:r>
      <w:r w:rsidRPr="004A4197">
        <w:rPr>
          <w:rFonts w:ascii="Times New Roman" w:hAnsi="Times New Roman" w:cs="Times New Roman"/>
        </w:rPr>
        <w:t>/batch_size</w:t>
      </w:r>
    </w:p>
    <w:p w14:paraId="21DAEAC7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config_ck = CheckpointConfig(save_checkpoint_steps=1562,</w:t>
      </w:r>
    </w:p>
    <w:p w14:paraId="666D87C4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            keep_checkpoint_max=10)</w:t>
      </w:r>
    </w:p>
    <w:p w14:paraId="12FE623E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ckpoint_cb = ModelCheckpoint(prefix="checkpoint_lenet_original", directory='./results',config=config_ck)</w:t>
      </w:r>
    </w:p>
    <w:p w14:paraId="440B978D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建立可训练模型</w:t>
      </w:r>
    </w:p>
    <w:p w14:paraId="0BC1CA74" w14:textId="77777777" w:rsidR="00970FB9" w:rsidRPr="004A4197" w:rsidRDefault="00970FB9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model = Model(network = network, loss_fn=net_loss,optimizer=net_opt, metrics={"Accuracy": Accuracy()})</w:t>
      </w:r>
    </w:p>
    <w:p w14:paraId="0F022E8D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eval_per_epoch = 1</w:t>
      </w:r>
    </w:p>
    <w:p w14:paraId="61C085E7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epoch_per_eval = {"epoch": [], "acc": []}</w:t>
      </w:r>
    </w:p>
    <w:p w14:paraId="31DDCEFA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eval_cb = EvalCallBack(model, ds_train, eval_per_epoch, epoch_per_eval)</w:t>
      </w:r>
    </w:p>
    <w:p w14:paraId="255A216B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print("============== Starting Training ==============")</w:t>
      </w:r>
    </w:p>
    <w:p w14:paraId="302E5A7C" w14:textId="0DC0BC1F" w:rsidR="00970FB9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model.train(100, ds_train,callbacks=[ckpoint_cb, LossMonitor(per_print_times=1),eval_cb],dataset_sink_mode=dataset_sink_mode)</w:t>
      </w:r>
      <w:r w:rsidR="00970FB9" w:rsidRPr="004A4197">
        <w:rPr>
          <w:rFonts w:ascii="Times New Roman" w:hAnsi="Times New Roman" w:cs="Times New Roman"/>
        </w:rPr>
        <w:br/>
      </w:r>
    </w:p>
    <w:p w14:paraId="7D521BA3" w14:textId="77777777" w:rsidR="00970FB9" w:rsidRPr="004A4197" w:rsidRDefault="00970FB9" w:rsidP="00A4760B">
      <w:pPr>
        <w:pStyle w:val="1e"/>
        <w:rPr>
          <w:rStyle w:val="VerbatimChar"/>
          <w:rFonts w:ascii="Times New Roman" w:eastAsia="方正兰亭黑简体" w:hAnsi="Times New Roman" w:cs="Times New Roman"/>
          <w:szCs w:val="18"/>
          <w:lang w:eastAsia="en-US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输出：</w:t>
      </w:r>
    </w:p>
    <w:p w14:paraId="3D65D5E6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============== Starting Training ==============</w:t>
      </w:r>
    </w:p>
    <w:p w14:paraId="06CBB0AD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1 step: 312, loss is 1.9112499</w:t>
      </w:r>
    </w:p>
    <w:p w14:paraId="4F458156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0.25470753205128205}</w:t>
      </w:r>
    </w:p>
    <w:p w14:paraId="387FABB1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2 step: 312, loss is 1.7392981</w:t>
      </w:r>
    </w:p>
    <w:p w14:paraId="14EA6AEA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0.3444511217948718}</w:t>
      </w:r>
    </w:p>
    <w:p w14:paraId="00143CAC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3 step: 312, loss is 1.5038271</w:t>
      </w:r>
    </w:p>
    <w:p w14:paraId="236845AA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0.386318108974359}</w:t>
      </w:r>
    </w:p>
    <w:p w14:paraId="7245408E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4 step: 312, loss is 1.7462614</w:t>
      </w:r>
    </w:p>
    <w:p w14:paraId="65CA7F18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0.4170673076923077}</w:t>
      </w:r>
    </w:p>
    <w:p w14:paraId="247AB122" w14:textId="77777777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5 step: 312, loss is 1.2543318</w:t>
      </w:r>
    </w:p>
    <w:p w14:paraId="51FB3F30" w14:textId="11EA3108" w:rsidR="00970FB9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0.4378004807692308}</w:t>
      </w:r>
    </w:p>
    <w:p w14:paraId="6067C4EA" w14:textId="3096E18A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……</w:t>
      </w:r>
    </w:p>
    <w:p w14:paraId="2757395C" w14:textId="0CA80C04" w:rsidR="00653915" w:rsidRPr="004A4197" w:rsidRDefault="00653915" w:rsidP="00BB7BFC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……</w:t>
      </w:r>
    </w:p>
    <w:p w14:paraId="593BA7DA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95 step: 312, loss is 0.9264654</w:t>
      </w:r>
    </w:p>
    <w:p w14:paraId="60A32A57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0.6858974358974359}</w:t>
      </w:r>
    </w:p>
    <w:p w14:paraId="6E9C24C5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96 step: 312, loss is 1.0020974</w:t>
      </w:r>
    </w:p>
    <w:p w14:paraId="773B793F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0.6957131410256411}</w:t>
      </w:r>
    </w:p>
    <w:p w14:paraId="3FA76471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97 step: 312, loss is 0.7703911</w:t>
      </w:r>
    </w:p>
    <w:p w14:paraId="13C514F3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0.6965144230769231}</w:t>
      </w:r>
    </w:p>
    <w:p w14:paraId="0AC17636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epoch: 98 step: 312, loss is 1.0507934</w:t>
      </w:r>
    </w:p>
    <w:p w14:paraId="3AE0B77B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0.6821915064102564}</w:t>
      </w:r>
    </w:p>
    <w:p w14:paraId="59EBB68F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99 step: 312, loss is 0.75813186</w:t>
      </w:r>
    </w:p>
    <w:p w14:paraId="42C773BA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0.6972155448717948}</w:t>
      </w:r>
    </w:p>
    <w:p w14:paraId="78AF6FFF" w14:textId="77777777" w:rsidR="00653915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100 step: 312, loss is 0.99650973</w:t>
      </w:r>
    </w:p>
    <w:p w14:paraId="4AB449D7" w14:textId="59FE1B67" w:rsidR="00970FB9" w:rsidRPr="004A4197" w:rsidRDefault="00653915" w:rsidP="00BB7BFC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0.6905048076923077}</w:t>
      </w:r>
    </w:p>
    <w:p w14:paraId="01819932" w14:textId="77777777" w:rsidR="00970FB9" w:rsidRPr="004A4197" w:rsidRDefault="00970FB9" w:rsidP="00970FB9">
      <w:pPr>
        <w:pStyle w:val="FirstParagraph"/>
        <w:rPr>
          <w:rFonts w:ascii="Times New Roman" w:eastAsia="方正兰亭黑简体" w:hAnsi="Times New Roman" w:cs="Times New Roman"/>
          <w:lang w:eastAsia="zh-CN"/>
        </w:rPr>
      </w:pPr>
    </w:p>
    <w:p w14:paraId="63DECFB4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69" w:name="header-n166"/>
      <w:r w:rsidRPr="004A4197">
        <w:rPr>
          <w:rFonts w:ascii="Times New Roman" w:hAnsi="Times New Roman" w:cs="Times New Roman"/>
        </w:rPr>
        <w:t>设置测试集参数并测试</w:t>
      </w:r>
      <w:bookmarkEnd w:id="69"/>
    </w:p>
    <w:p w14:paraId="75D3239A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注意：测试集不会进行随机裁剪与翻转</w:t>
      </w:r>
    </w:p>
    <w:p w14:paraId="084828A5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data_path = os.path.join(current_path, 'data/10-verify-bin')</w:t>
      </w:r>
    </w:p>
    <w:p w14:paraId="534BE681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batch_size=32</w:t>
      </w:r>
    </w:p>
    <w:p w14:paraId="21D6D548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status="test"</w:t>
      </w:r>
    </w:p>
    <w:p w14:paraId="49C0ECA5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生成测试数据集</w:t>
      </w:r>
    </w:p>
    <w:p w14:paraId="09434658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ds.Cifar10Dataset(data_path)</w:t>
      </w:r>
    </w:p>
    <w:p w14:paraId="74EE4D9F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ds_eval = process_dataset(cifar_ds,batch_size=batch_size,status=status)</w:t>
      </w:r>
    </w:p>
    <w:p w14:paraId="7524BAAE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</w:p>
    <w:p w14:paraId="1D1A9109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res = model.eval(ds_eval, dataset_sink_mode=dataset_sink_mode)</w:t>
      </w:r>
    </w:p>
    <w:p w14:paraId="1F3AC86F" w14:textId="77777777" w:rsidR="00653915" w:rsidRPr="004A4197" w:rsidRDefault="0065391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评估测试集</w:t>
      </w:r>
    </w:p>
    <w:p w14:paraId="6FCF4EEC" w14:textId="2D280CB6" w:rsidR="00970FB9" w:rsidRPr="004A4197" w:rsidRDefault="00653915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</w:rPr>
        <w:t>print('test results:',res)</w:t>
      </w:r>
    </w:p>
    <w:p w14:paraId="7F1398CF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输出：</w:t>
      </w:r>
    </w:p>
    <w:p w14:paraId="2DDA3EC0" w14:textId="11178BB3" w:rsidR="00970FB9" w:rsidRPr="004A4197" w:rsidRDefault="00653915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>test results: {'Accuracy': 0.73046875}</w:t>
      </w:r>
    </w:p>
    <w:p w14:paraId="28A627D7" w14:textId="65FDB00E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b/>
        </w:rPr>
        <w:t>说明</w:t>
      </w:r>
      <w:r w:rsidRPr="004A4197">
        <w:rPr>
          <w:rFonts w:ascii="Times New Roman" w:hAnsi="Times New Roman" w:cs="Times New Roman"/>
        </w:rPr>
        <w:t>：可以发现，不管是训练集还是测试集准确率都只有</w:t>
      </w:r>
      <w:r w:rsidR="00653915" w:rsidRPr="004A4197">
        <w:rPr>
          <w:rFonts w:ascii="Times New Roman" w:hAnsi="Times New Roman" w:cs="Times New Roman"/>
        </w:rPr>
        <w:t>70</w:t>
      </w:r>
      <w:r w:rsidRPr="004A4197">
        <w:rPr>
          <w:rFonts w:ascii="Times New Roman" w:hAnsi="Times New Roman" w:cs="Times New Roman"/>
        </w:rPr>
        <w:t>%</w:t>
      </w:r>
      <w:r w:rsidR="00653915" w:rsidRPr="004A4197">
        <w:rPr>
          <w:rFonts w:ascii="Times New Roman" w:hAnsi="Times New Roman" w:cs="Times New Roman"/>
        </w:rPr>
        <w:t>左右</w:t>
      </w:r>
      <w:r w:rsidRPr="004A4197">
        <w:rPr>
          <w:rFonts w:ascii="Times New Roman" w:hAnsi="Times New Roman" w:cs="Times New Roman"/>
        </w:rPr>
        <w:t>，可见模型处于欠拟合状态，因此需要想办法增加模型的拟合能力。</w:t>
      </w:r>
    </w:p>
    <w:p w14:paraId="20097E11" w14:textId="77777777" w:rsidR="00F46BAD" w:rsidRPr="004A4197" w:rsidRDefault="00F46BAD" w:rsidP="00F46BAD">
      <w:pPr>
        <w:pStyle w:val="4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图片类别预测与可视化</w:t>
      </w:r>
    </w:p>
    <w:p w14:paraId="273604A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</w:t>
      </w:r>
      <w:r w:rsidRPr="004A4197">
        <w:rPr>
          <w:rFonts w:ascii="Times New Roman" w:hAnsi="Times New Roman" w:cs="Times New Roman"/>
        </w:rPr>
        <w:t>创建图像标签列表</w:t>
      </w:r>
    </w:p>
    <w:p w14:paraId="5E5E4B0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category_dict = {0:'airplane',1:'automobile',2:'bird',3:'cat',4:'deer',5:'dog',</w:t>
      </w:r>
    </w:p>
    <w:p w14:paraId="6270E76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6:'frog',7:'horse',8:'ship',9:'truck'}</w:t>
      </w:r>
    </w:p>
    <w:p w14:paraId="206ABD3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39EA2D3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get_data('./data/10-verify-bin')</w:t>
      </w:r>
    </w:p>
    <w:p w14:paraId="67D66ED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df_test = process_dataset(cifar_ds,batch_size=1,status='test')</w:t>
      </w:r>
    </w:p>
    <w:p w14:paraId="2866838C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7FD1651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normalization(data):</w:t>
      </w:r>
    </w:p>
    <w:p w14:paraId="1F208F1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_range = np.max(data) - np.min(data)</w:t>
      </w:r>
    </w:p>
    <w:p w14:paraId="3F1DDD3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 (data - np.min(data)) / _range</w:t>
      </w:r>
    </w:p>
    <w:p w14:paraId="77BB5BF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69C50C24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设置图像大小</w:t>
      </w:r>
    </w:p>
    <w:p w14:paraId="476FBE6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plt.figure(figsize=(10,10))</w:t>
      </w:r>
    </w:p>
    <w:p w14:paraId="24E97DB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 = 1</w:t>
      </w:r>
    </w:p>
    <w:p w14:paraId="2C89BE9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打印</w:t>
      </w:r>
      <w:r w:rsidRPr="004A4197">
        <w:rPr>
          <w:rFonts w:ascii="Times New Roman" w:hAnsi="Times New Roman" w:cs="Times New Roman"/>
        </w:rPr>
        <w:t>9</w:t>
      </w:r>
      <w:r w:rsidRPr="004A4197">
        <w:rPr>
          <w:rFonts w:ascii="Times New Roman" w:hAnsi="Times New Roman" w:cs="Times New Roman"/>
        </w:rPr>
        <w:t>张子图</w:t>
      </w:r>
    </w:p>
    <w:p w14:paraId="3B605A4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for dic in df_test:</w:t>
      </w:r>
    </w:p>
    <w:p w14:paraId="7A751A74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预测单张图片</w:t>
      </w:r>
    </w:p>
    <w:p w14:paraId="7984D63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input_img = dic[0]    </w:t>
      </w:r>
    </w:p>
    <w:p w14:paraId="781AE268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output = model.predict(Tensor(input_img))</w:t>
      </w:r>
    </w:p>
    <w:p w14:paraId="3A6C954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output = nn.Softmax()(output)</w:t>
      </w:r>
    </w:p>
    <w:p w14:paraId="72A8D65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反馈可能性最大的类别</w:t>
      </w:r>
    </w:p>
    <w:p w14:paraId="5233648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predicted = np.argmax(output.asnumpy(),axis=1)[0]</w:t>
      </w:r>
    </w:p>
    <w:p w14:paraId="18A46D61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</w:t>
      </w:r>
    </w:p>
    <w:p w14:paraId="7704F00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可视化</w:t>
      </w:r>
    </w:p>
    <w:p w14:paraId="137891C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plt.subplot(3,3,i)</w:t>
      </w:r>
    </w:p>
    <w:p w14:paraId="137CA442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删除</w:t>
      </w:r>
      <w:r w:rsidRPr="004A4197">
        <w:rPr>
          <w:rFonts w:ascii="Times New Roman" w:hAnsi="Times New Roman" w:cs="Times New Roman"/>
        </w:rPr>
        <w:t>batch</w:t>
      </w:r>
      <w:r w:rsidRPr="004A4197">
        <w:rPr>
          <w:rFonts w:ascii="Times New Roman" w:hAnsi="Times New Roman" w:cs="Times New Roman"/>
        </w:rPr>
        <w:t>维度</w:t>
      </w:r>
    </w:p>
    <w:p w14:paraId="2FB63738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input_image = np.squeeze(input_img.asnumpy(),axis=0).transpose(1,2,0)</w:t>
      </w:r>
    </w:p>
    <w:p w14:paraId="7C711E81" w14:textId="77777777" w:rsidR="00F46BAD" w:rsidRPr="004A4197" w:rsidRDefault="00F46BAD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</w:rPr>
        <w:t xml:space="preserve">    </w:t>
      </w: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重新归一化，方便可视化</w:t>
      </w:r>
    </w:p>
    <w:p w14:paraId="1AAC3FC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lang w:eastAsia="zh-CN"/>
        </w:rPr>
        <w:t xml:space="preserve">    </w:t>
      </w:r>
      <w:r w:rsidRPr="004A4197">
        <w:rPr>
          <w:rFonts w:ascii="Times New Roman" w:hAnsi="Times New Roman" w:cs="Times New Roman"/>
        </w:rPr>
        <w:t>input_image = normalization(input_image)</w:t>
      </w:r>
    </w:p>
    <w:p w14:paraId="5D17E4D9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plt.imshow(input_image)</w:t>
      </w:r>
    </w:p>
    <w:p w14:paraId="78B34912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plt.xticks([])</w:t>
      </w:r>
    </w:p>
    <w:p w14:paraId="11073B7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plt.yticks([])</w:t>
      </w:r>
    </w:p>
    <w:p w14:paraId="5D81FF4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plt.axis('off')</w:t>
      </w:r>
    </w:p>
    <w:p w14:paraId="5F2C257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plt.title('True label:%s,\n Predicted:%s'%(category_dict[dic[1].asnumpy().sum()],category_dict[predicted]))</w:t>
      </w:r>
    </w:p>
    <w:p w14:paraId="3BA5D65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 +=1</w:t>
      </w:r>
    </w:p>
    <w:p w14:paraId="641CA37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if i &gt; 9 :</w:t>
      </w:r>
    </w:p>
    <w:p w14:paraId="39B80098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break</w:t>
      </w:r>
    </w:p>
    <w:p w14:paraId="62FBA46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6ADFE84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plt.show()</w:t>
      </w:r>
    </w:p>
    <w:p w14:paraId="6061B92B" w14:textId="77D8C80D" w:rsidR="00F46BAD" w:rsidRPr="004A4197" w:rsidRDefault="00F46BAD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输出：</w:t>
      </w:r>
    </w:p>
    <w:p w14:paraId="527F7FF3" w14:textId="544910D1" w:rsidR="00F46BAD" w:rsidRPr="004A4197" w:rsidRDefault="00F46BAD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70F66" wp14:editId="3E536150">
            <wp:extent cx="5096586" cy="5068007"/>
            <wp:effectExtent l="19050" t="19050" r="2794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6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5DD973" w14:textId="41782C10" w:rsidR="00F46BAD" w:rsidRPr="004A4197" w:rsidRDefault="00F46BAD" w:rsidP="00F46BAD">
      <w:pPr>
        <w:pStyle w:val="9"/>
        <w:ind w:left="1701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预测结果</w:t>
      </w:r>
    </w:p>
    <w:p w14:paraId="09531FA7" w14:textId="58062049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70" w:name="header-n172"/>
      <w:r w:rsidRPr="004A4197">
        <w:rPr>
          <w:rFonts w:ascii="Times New Roman" w:hAnsi="Times New Roman" w:cs="Times New Roman"/>
        </w:rPr>
        <w:t>思考题</w:t>
      </w:r>
      <w:bookmarkEnd w:id="70"/>
    </w:p>
    <w:p w14:paraId="54F1F427" w14:textId="3B28332F" w:rsidR="00970FB9" w:rsidRPr="004A4197" w:rsidRDefault="00970FB9" w:rsidP="00A4760B">
      <w:pPr>
        <w:pStyle w:val="1e"/>
        <w:numPr>
          <w:ilvl w:val="0"/>
          <w:numId w:val="22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除了</w:t>
      </w:r>
      <w:r w:rsidR="00653915" w:rsidRPr="004A4197">
        <w:rPr>
          <w:rFonts w:ascii="Times New Roman" w:hAnsi="Times New Roman" w:cs="Times New Roman"/>
        </w:rPr>
        <w:t>Adam</w:t>
      </w:r>
      <w:r w:rsidRPr="004A4197">
        <w:rPr>
          <w:rFonts w:ascii="Times New Roman" w:hAnsi="Times New Roman" w:cs="Times New Roman"/>
        </w:rPr>
        <w:t>优化器，请列举其他常见的优化器</w:t>
      </w:r>
      <w:r w:rsidRPr="004A4197">
        <w:rPr>
          <w:rFonts w:ascii="Times New Roman" w:hAnsi="Times New Roman" w:cs="Times New Roman"/>
        </w:rPr>
        <w:t>?</w:t>
      </w:r>
    </w:p>
    <w:p w14:paraId="613055A1" w14:textId="77777777" w:rsidR="00970FB9" w:rsidRPr="004A4197" w:rsidRDefault="00970FB9" w:rsidP="00A4760B">
      <w:pPr>
        <w:pStyle w:val="1e"/>
        <w:numPr>
          <w:ilvl w:val="0"/>
          <w:numId w:val="22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什么叫一个</w:t>
      </w:r>
      <w:r w:rsidRPr="004A4197">
        <w:rPr>
          <w:rFonts w:ascii="Times New Roman" w:hAnsi="Times New Roman" w:cs="Times New Roman"/>
        </w:rPr>
        <w:t>epoch?</w:t>
      </w:r>
    </w:p>
    <w:p w14:paraId="1651FD0C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【</w:t>
      </w:r>
      <w:r w:rsidRPr="004A4197">
        <w:rPr>
          <w:rFonts w:ascii="Times New Roman" w:hAnsi="Times New Roman" w:cs="Times New Roman"/>
          <w:b/>
        </w:rPr>
        <w:t>答案</w:t>
      </w:r>
      <w:r w:rsidRPr="004A4197">
        <w:rPr>
          <w:rFonts w:ascii="Times New Roman" w:hAnsi="Times New Roman" w:cs="Times New Roman"/>
        </w:rPr>
        <w:t>】</w:t>
      </w:r>
    </w:p>
    <w:p w14:paraId="62657CFD" w14:textId="06908970" w:rsidR="00970FB9" w:rsidRPr="004A4197" w:rsidRDefault="00970FB9" w:rsidP="00A4760B">
      <w:pPr>
        <w:pStyle w:val="1e"/>
        <w:numPr>
          <w:ilvl w:val="0"/>
          <w:numId w:val="23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SGD, BGD, MBGD, </w:t>
      </w:r>
      <w:r w:rsidR="00653915" w:rsidRPr="004A4197">
        <w:rPr>
          <w:rFonts w:ascii="Times New Roman" w:hAnsi="Times New Roman" w:cs="Times New Roman"/>
        </w:rPr>
        <w:t xml:space="preserve">Momentum, </w:t>
      </w:r>
      <w:r w:rsidRPr="004A4197">
        <w:rPr>
          <w:rFonts w:ascii="Times New Roman" w:hAnsi="Times New Roman" w:cs="Times New Roman"/>
        </w:rPr>
        <w:t>NAG(Nesterov Accelerated Gradient)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Adagrad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Adadelta</w:t>
      </w:r>
      <w:r w:rsidRPr="004A4197">
        <w:rPr>
          <w:rFonts w:ascii="Times New Roman" w:hAnsi="Times New Roman" w:cs="Times New Roman"/>
        </w:rPr>
        <w:t>，</w:t>
      </w:r>
      <w:r w:rsidRPr="004A4197">
        <w:rPr>
          <w:rFonts w:ascii="Times New Roman" w:hAnsi="Times New Roman" w:cs="Times New Roman"/>
        </w:rPr>
        <w:t>RMSprop</w:t>
      </w:r>
      <w:r w:rsidRPr="004A4197">
        <w:rPr>
          <w:rFonts w:ascii="Times New Roman" w:hAnsi="Times New Roman" w:cs="Times New Roman"/>
        </w:rPr>
        <w:t>。</w:t>
      </w:r>
    </w:p>
    <w:p w14:paraId="6A78E8A0" w14:textId="77777777" w:rsidR="00970FB9" w:rsidRPr="004A4197" w:rsidRDefault="00970FB9" w:rsidP="00A4760B">
      <w:pPr>
        <w:pStyle w:val="1e"/>
        <w:numPr>
          <w:ilvl w:val="0"/>
          <w:numId w:val="23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一个</w:t>
      </w:r>
      <w:r w:rsidRPr="004A4197">
        <w:rPr>
          <w:rFonts w:ascii="Times New Roman" w:hAnsi="Times New Roman" w:cs="Times New Roman"/>
        </w:rPr>
        <w:t>epoch</w:t>
      </w:r>
      <w:r w:rsidRPr="004A4197">
        <w:rPr>
          <w:rFonts w:ascii="Times New Roman" w:hAnsi="Times New Roman" w:cs="Times New Roman"/>
        </w:rPr>
        <w:t>指代所有的数据送入网络中完成一次前向计算及反向传播的过程。</w:t>
      </w:r>
    </w:p>
    <w:p w14:paraId="3B811F7C" w14:textId="0CC5415B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71" w:name="header-n184"/>
      <w:bookmarkStart w:id="72" w:name="_Toc48309264"/>
      <w:bookmarkStart w:id="73" w:name="_Toc66865731"/>
      <w:bookmarkStart w:id="74" w:name="_Toc95470305"/>
      <w:r w:rsidRPr="004A4197">
        <w:rPr>
          <w:rFonts w:ascii="Times New Roman" w:hAnsi="Times New Roman" w:cs="Times New Roman"/>
        </w:rPr>
        <w:lastRenderedPageBreak/>
        <w:t>模型优化与重新训练</w:t>
      </w:r>
      <w:bookmarkEnd w:id="71"/>
      <w:bookmarkEnd w:id="72"/>
      <w:bookmarkEnd w:id="73"/>
      <w:bookmarkEnd w:id="74"/>
    </w:p>
    <w:p w14:paraId="63A1BE52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75" w:name="header-n185"/>
      <w:r w:rsidRPr="004A4197">
        <w:rPr>
          <w:rFonts w:ascii="Times New Roman" w:hAnsi="Times New Roman" w:cs="Times New Roman"/>
        </w:rPr>
        <w:t>重新定义网络</w:t>
      </w:r>
      <w:bookmarkEnd w:id="75"/>
    </w:p>
    <w:p w14:paraId="4F0F4DAB" w14:textId="47FE1809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Lenet</w:t>
      </w:r>
      <w:r w:rsidRPr="004A4197">
        <w:rPr>
          <w:rFonts w:ascii="Times New Roman" w:hAnsi="Times New Roman" w:cs="Times New Roman"/>
        </w:rPr>
        <w:t>网络本身的复杂度并不足以对</w:t>
      </w: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的图像分类任务产生出足够的拟合效果，因此需要做进一步改进。总的来说，网络基本维持了</w:t>
      </w:r>
      <w:r w:rsidRPr="004A4197">
        <w:rPr>
          <w:rFonts w:ascii="Times New Roman" w:hAnsi="Times New Roman" w:cs="Times New Roman"/>
        </w:rPr>
        <w:t>lenet</w:t>
      </w:r>
      <w:r w:rsidRPr="004A4197">
        <w:rPr>
          <w:rFonts w:ascii="Times New Roman" w:hAnsi="Times New Roman" w:cs="Times New Roman"/>
        </w:rPr>
        <w:t>的网络结构，增加卷积</w:t>
      </w:r>
      <w:r w:rsidR="00F46BAD" w:rsidRPr="004A4197">
        <w:rPr>
          <w:rFonts w:ascii="Times New Roman" w:hAnsi="Times New Roman" w:cs="Times New Roman"/>
        </w:rPr>
        <w:t>的个数且降低</w:t>
      </w:r>
      <w:r w:rsidRPr="004A4197">
        <w:rPr>
          <w:rFonts w:ascii="Times New Roman" w:hAnsi="Times New Roman" w:cs="Times New Roman"/>
        </w:rPr>
        <w:t>卷积核的大小，同时略微增加了网络的深度。</w:t>
      </w:r>
      <w:r w:rsidR="00F46BAD" w:rsidRPr="004A4197">
        <w:rPr>
          <w:rFonts w:ascii="Times New Roman" w:hAnsi="Times New Roman" w:cs="Times New Roman"/>
        </w:rPr>
        <w:t>最后，为了帮助训练，在每一层网络层后都加入了批标准化层（</w:t>
      </w:r>
      <w:r w:rsidR="00F46BAD" w:rsidRPr="004A4197">
        <w:rPr>
          <w:rFonts w:ascii="Times New Roman" w:hAnsi="Times New Roman" w:cs="Times New Roman"/>
        </w:rPr>
        <w:t>BatchNormalization</w:t>
      </w:r>
      <w:r w:rsidR="00F46BAD" w:rsidRPr="004A4197">
        <w:rPr>
          <w:rFonts w:ascii="Times New Roman" w:hAnsi="Times New Roman" w:cs="Times New Roman"/>
        </w:rPr>
        <w:t>）以加快训练且减少过拟合。</w:t>
      </w:r>
    </w:p>
    <w:p w14:paraId="192378F5" w14:textId="77777777" w:rsidR="00970FB9" w:rsidRPr="004A4197" w:rsidRDefault="00970FB9" w:rsidP="00A4760B">
      <w:pPr>
        <w:pStyle w:val="1e"/>
        <w:numPr>
          <w:ilvl w:val="0"/>
          <w:numId w:val="24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所有的卷积核从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5</w:t>
      </w:r>
      <w:r w:rsidRPr="004A4197">
        <w:rPr>
          <w:rFonts w:ascii="Times New Roman" w:hAnsi="Times New Roman" w:cs="Times New Roman"/>
        </w:rPr>
        <w:t>变成</w:t>
      </w:r>
      <w:r w:rsidRPr="004A4197">
        <w:rPr>
          <w:rFonts w:ascii="Times New Roman" w:hAnsi="Times New Roman" w:cs="Times New Roman"/>
        </w:rPr>
        <w:t>3</w:t>
      </w:r>
      <w:r w:rsidRPr="004A4197">
        <w:rPr>
          <w:rFonts w:ascii="Cambria Math" w:hAnsi="Cambria Math" w:cs="Cambria Math"/>
        </w:rPr>
        <w:t>∗</w:t>
      </w:r>
      <w:r w:rsidRPr="004A4197">
        <w:rPr>
          <w:rFonts w:ascii="Times New Roman" w:hAnsi="Times New Roman" w:cs="Times New Roman"/>
        </w:rPr>
        <w:t>3</w:t>
      </w:r>
      <w:r w:rsidRPr="004A4197">
        <w:rPr>
          <w:rFonts w:ascii="Times New Roman" w:hAnsi="Times New Roman" w:cs="Times New Roman"/>
        </w:rPr>
        <w:t>。</w:t>
      </w:r>
    </w:p>
    <w:p w14:paraId="00E40EB2" w14:textId="261C09C9" w:rsidR="00970FB9" w:rsidRPr="004A4197" w:rsidRDefault="00F46BAD" w:rsidP="00A4760B">
      <w:pPr>
        <w:pStyle w:val="1e"/>
        <w:numPr>
          <w:ilvl w:val="0"/>
          <w:numId w:val="24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增加了两层卷积层</w:t>
      </w:r>
      <w:r w:rsidR="00970FB9" w:rsidRPr="004A4197">
        <w:rPr>
          <w:rFonts w:ascii="Times New Roman" w:hAnsi="Times New Roman" w:cs="Times New Roman"/>
        </w:rPr>
        <w:t>，提升模型的非线性映射能力。</w:t>
      </w:r>
    </w:p>
    <w:p w14:paraId="48148546" w14:textId="054D5351" w:rsidR="00970FB9" w:rsidRPr="004A4197" w:rsidRDefault="00970FB9" w:rsidP="00A4760B">
      <w:pPr>
        <w:pStyle w:val="1e"/>
        <w:numPr>
          <w:ilvl w:val="0"/>
          <w:numId w:val="24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提升了卷积核数量，使模型可以提取更多的特征，如</w:t>
      </w:r>
      <w:r w:rsidRPr="004A4197">
        <w:rPr>
          <w:rFonts w:ascii="Times New Roman" w:hAnsi="Times New Roman" w:cs="Times New Roman"/>
        </w:rPr>
        <w:t>64</w:t>
      </w:r>
      <w:r w:rsidRPr="004A4197">
        <w:rPr>
          <w:rFonts w:ascii="Times New Roman" w:hAnsi="Times New Roman" w:cs="Times New Roman"/>
        </w:rPr>
        <w:t>核，</w:t>
      </w:r>
      <w:r w:rsidRPr="004A4197">
        <w:rPr>
          <w:rFonts w:ascii="Times New Roman" w:hAnsi="Times New Roman" w:cs="Times New Roman"/>
        </w:rPr>
        <w:t>128</w:t>
      </w:r>
      <w:r w:rsidRPr="004A4197">
        <w:rPr>
          <w:rFonts w:ascii="Times New Roman" w:hAnsi="Times New Roman" w:cs="Times New Roman"/>
        </w:rPr>
        <w:t>核，</w:t>
      </w:r>
      <w:r w:rsidR="00F46BAD" w:rsidRPr="004A4197">
        <w:rPr>
          <w:rFonts w:ascii="Times New Roman" w:hAnsi="Times New Roman" w:cs="Times New Roman"/>
        </w:rPr>
        <w:t>256</w:t>
      </w:r>
      <w:r w:rsidRPr="004A4197">
        <w:rPr>
          <w:rFonts w:ascii="Times New Roman" w:hAnsi="Times New Roman" w:cs="Times New Roman"/>
        </w:rPr>
        <w:t>核。</w:t>
      </w:r>
    </w:p>
    <w:p w14:paraId="79ECE63C" w14:textId="1691C8FF" w:rsidR="00F46BAD" w:rsidRPr="004A4197" w:rsidRDefault="00F46BAD" w:rsidP="00A4760B">
      <w:pPr>
        <w:pStyle w:val="1e"/>
        <w:numPr>
          <w:ilvl w:val="0"/>
          <w:numId w:val="24"/>
        </w:numPr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在每一层网络层中加入</w:t>
      </w:r>
      <w:r w:rsidRPr="004A4197">
        <w:rPr>
          <w:rFonts w:ascii="Times New Roman" w:hAnsi="Times New Roman" w:cs="Times New Roman"/>
        </w:rPr>
        <w:t>BatchNormalization</w:t>
      </w:r>
      <w:r w:rsidRPr="004A4197">
        <w:rPr>
          <w:rFonts w:ascii="Times New Roman" w:hAnsi="Times New Roman" w:cs="Times New Roman"/>
        </w:rPr>
        <w:t>层。</w:t>
      </w:r>
    </w:p>
    <w:p w14:paraId="566F5CD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class LeNet5_2(nn.Cell):</w:t>
      </w:r>
    </w:p>
    <w:p w14:paraId="0949819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</w:t>
      </w:r>
    </w:p>
    <w:p w14:paraId="63FE583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Lenet network</w:t>
      </w:r>
    </w:p>
    <w:p w14:paraId="2F8C5E8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</w:t>
      </w:r>
    </w:p>
    <w:p w14:paraId="37131B4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7309B859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Args:</w:t>
      </w:r>
    </w:p>
    <w:p w14:paraId="56F2147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num_class (int): Num classes. Default: 10.</w:t>
      </w:r>
    </w:p>
    <w:p w14:paraId="2007BC86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63D8295C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Returns:</w:t>
      </w:r>
    </w:p>
    <w:p w14:paraId="76B78F9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Tensor, output tensor</w:t>
      </w:r>
    </w:p>
    <w:p w14:paraId="7B0CF756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Examples:</w:t>
      </w:r>
    </w:p>
    <w:p w14:paraId="3B7989C4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&gt;&gt;&gt; LeNet(num_class=10)</w:t>
      </w:r>
    </w:p>
    <w:p w14:paraId="40A6F0DB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5F72D46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"""</w:t>
      </w:r>
    </w:p>
    <w:p w14:paraId="534C55C1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__init__(self, num_class=10, channel=3):</w:t>
      </w:r>
    </w:p>
    <w:p w14:paraId="3282A621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super(LeNet5_2, self).__init__()</w:t>
      </w:r>
    </w:p>
    <w:p w14:paraId="592C11BC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self.num_class = num_class</w:t>
      </w:r>
    </w:p>
    <w:p w14:paraId="0AB139A9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self.conv1_1 = conv(channel, 8, 3)</w:t>
      </w:r>
    </w:p>
    <w:p w14:paraId="4BFDAC2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self.bn2_1 = nn.BatchNorm2d(num_features=8)</w:t>
      </w:r>
    </w:p>
    <w:p w14:paraId="5DC186D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self.conv1_2 = conv(8, 16, 3)</w:t>
      </w:r>
    </w:p>
    <w:p w14:paraId="645ED4EC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self.bn2_2 = nn.BatchNorm2d(num_features=16)        </w:t>
      </w:r>
    </w:p>
    <w:p w14:paraId="251B546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self.conv2_1 = conv(16, 32, 3)</w:t>
      </w:r>
    </w:p>
    <w:p w14:paraId="2480BD4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self.bn2_3 = nn.BatchNorm2d(num_features=32)        </w:t>
      </w:r>
    </w:p>
    <w:p w14:paraId="79E9C419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self.conv2_2 = conv(32, 64, 3)</w:t>
      </w:r>
    </w:p>
    <w:p w14:paraId="1814F09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self.bn2_4 = nn.BatchNorm2d(num_features=64)</w:t>
      </w:r>
    </w:p>
    <w:p w14:paraId="765E8DEB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self.fc1 = fc_with_initialize(64*8*8, 120)</w:t>
      </w:r>
    </w:p>
    <w:p w14:paraId="2477720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self.bn1_1 = nn.BatchNorm1d(num_features=120)</w:t>
      </w:r>
    </w:p>
    <w:p w14:paraId="155D26C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self.fc2 = fc_with_initialize(120, 84)</w:t>
      </w:r>
    </w:p>
    <w:p w14:paraId="31A512F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self.bn1_2 = nn.BatchNorm1d(num_features=84)</w:t>
      </w:r>
    </w:p>
    <w:p w14:paraId="24D50E1B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self.fc3 = fc_with_initialize(84, self.num_class)</w:t>
      </w:r>
    </w:p>
    <w:p w14:paraId="1C8AF821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 xml:space="preserve">        self.relu = nn.ReLU()      </w:t>
      </w:r>
    </w:p>
    <w:p w14:paraId="1A5DC70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self.max_pool2d = nn.MaxPool2d(kernel_size=2, stride=2)</w:t>
      </w:r>
    </w:p>
    <w:p w14:paraId="1AAA3F5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self.flatten = nn.Flatten()</w:t>
      </w:r>
    </w:p>
    <w:p w14:paraId="104D1C51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</w:t>
      </w:r>
    </w:p>
    <w:p w14:paraId="794400E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</w:t>
      </w:r>
    </w:p>
    <w:p w14:paraId="40E28D1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</w:p>
    <w:p w14:paraId="4E4B344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def construct(self, x):</w:t>
      </w:r>
    </w:p>
    <w:p w14:paraId="36212C82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self.conv1_1(x)</w:t>
      </w:r>
    </w:p>
    <w:p w14:paraId="31B5513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self.bn2_1(x)</w:t>
      </w:r>
    </w:p>
    <w:p w14:paraId="13F98A98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6746940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self.conv1_2(x)</w:t>
      </w:r>
    </w:p>
    <w:p w14:paraId="19A8B957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self.bn2_2(x)</w:t>
      </w:r>
    </w:p>
    <w:p w14:paraId="78DB035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051B038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self.max_pool2d(x)</w:t>
      </w:r>
    </w:p>
    <w:p w14:paraId="78644336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self.conv2_1(x)</w:t>
      </w:r>
    </w:p>
    <w:p w14:paraId="39736CA6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self.bn2_3(x)</w:t>
      </w:r>
    </w:p>
    <w:p w14:paraId="1C1BE3D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75015AA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self.conv2_2(x)</w:t>
      </w:r>
    </w:p>
    <w:p w14:paraId="5000339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self.bn2_4(x)</w:t>
      </w:r>
    </w:p>
    <w:p w14:paraId="32C880E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5106BFBD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self.max_pool2d(x)        </w:t>
      </w:r>
    </w:p>
    <w:p w14:paraId="0AF6A5FB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self.flatten(x)</w:t>
      </w:r>
    </w:p>
    <w:p w14:paraId="334A4C60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self.fc1(x)</w:t>
      </w:r>
    </w:p>
    <w:p w14:paraId="4460CF93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self.bn1_1(x)</w:t>
      </w:r>
    </w:p>
    <w:p w14:paraId="510805EE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3BD858E6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self.fc2(x)</w:t>
      </w:r>
    </w:p>
    <w:p w14:paraId="75D7366F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self.bn1_2(x)</w:t>
      </w:r>
    </w:p>
    <w:p w14:paraId="5C503A15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self.relu(x)</w:t>
      </w:r>
    </w:p>
    <w:p w14:paraId="0CD117EA" w14:textId="77777777" w:rsidR="00F46BAD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x = self.fc3(x)</w:t>
      </w:r>
    </w:p>
    <w:p w14:paraId="5649BAA0" w14:textId="4C8F2F25" w:rsidR="00970FB9" w:rsidRPr="004A4197" w:rsidRDefault="00F46BAD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return x</w:t>
      </w:r>
    </w:p>
    <w:p w14:paraId="65897C84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76" w:name="header-n196"/>
      <w:r w:rsidRPr="004A4197">
        <w:rPr>
          <w:rFonts w:ascii="Times New Roman" w:hAnsi="Times New Roman" w:cs="Times New Roman"/>
        </w:rPr>
        <w:t>用新网络进行训练</w:t>
      </w:r>
      <w:bookmarkEnd w:id="76"/>
    </w:p>
    <w:p w14:paraId="667ABF79" w14:textId="214821DC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其余损失函数与优化器等保持不变，以及模型训练的参数保持不变，仅仅将</w:t>
      </w:r>
      <w:r w:rsidRPr="004A4197">
        <w:rPr>
          <w:rFonts w:ascii="Times New Roman" w:hAnsi="Times New Roman" w:cs="Times New Roman"/>
        </w:rPr>
        <w:t xml:space="preserve"> ModelCheckpoint</w:t>
      </w:r>
      <w:r w:rsidRPr="004A4197">
        <w:rPr>
          <w:rFonts w:ascii="Times New Roman" w:hAnsi="Times New Roman" w:cs="Times New Roman"/>
        </w:rPr>
        <w:t>中保存模型的前缀</w:t>
      </w:r>
      <w:r w:rsidRPr="004A4197">
        <w:rPr>
          <w:rFonts w:ascii="Times New Roman" w:hAnsi="Times New Roman" w:cs="Times New Roman"/>
        </w:rPr>
        <w:t>prefix</w:t>
      </w:r>
      <w:r w:rsidRPr="004A4197">
        <w:rPr>
          <w:rFonts w:ascii="Times New Roman" w:hAnsi="Times New Roman" w:cs="Times New Roman"/>
        </w:rPr>
        <w:t>改为</w:t>
      </w:r>
      <w:r w:rsidRPr="004A4197">
        <w:rPr>
          <w:rFonts w:ascii="Times New Roman" w:hAnsi="Times New Roman" w:cs="Times New Roman"/>
        </w:rPr>
        <w:t>"checkpoint_lenet_</w:t>
      </w:r>
      <w:r w:rsidR="000F5527" w:rsidRPr="004A4197">
        <w:rPr>
          <w:rFonts w:ascii="Times New Roman" w:hAnsi="Times New Roman" w:cs="Times New Roman"/>
        </w:rPr>
        <w:t>2_</w:t>
      </w:r>
      <w:r w:rsidRPr="004A4197">
        <w:rPr>
          <w:rFonts w:ascii="Times New Roman" w:hAnsi="Times New Roman" w:cs="Times New Roman"/>
        </w:rPr>
        <w:t>verified"</w:t>
      </w:r>
      <w:r w:rsidRPr="004A4197">
        <w:rPr>
          <w:rFonts w:ascii="Times New Roman" w:hAnsi="Times New Roman" w:cs="Times New Roman"/>
        </w:rPr>
        <w:t>。</w:t>
      </w:r>
    </w:p>
    <w:p w14:paraId="37061CB5" w14:textId="1FC917F3" w:rsidR="000F5527" w:rsidRPr="004A4197" w:rsidRDefault="000D4B75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</w:t>
      </w:r>
      <w:r w:rsidR="000F5527" w:rsidRPr="004A4197">
        <w:rPr>
          <w:rFonts w:ascii="Times New Roman" w:hAnsi="Times New Roman" w:cs="Times New Roman"/>
        </w:rPr>
        <w:t>ata_path = os.path.join(current_path, 'data/10-batches-bin')</w:t>
      </w:r>
    </w:p>
    <w:p w14:paraId="00881856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batch_size=32</w:t>
      </w:r>
    </w:p>
    <w:p w14:paraId="001A40C9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status="train"</w:t>
      </w:r>
    </w:p>
    <w:p w14:paraId="0A34129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0AB94F2F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生成训练数据集</w:t>
      </w:r>
    </w:p>
    <w:p w14:paraId="021F678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get_data(data_path)</w:t>
      </w:r>
    </w:p>
    <w:p w14:paraId="09D2D13A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ds_train = process_dataset(cifar_ds,batch_size =batch_size, status=status)</w:t>
      </w:r>
    </w:p>
    <w:p w14:paraId="77B1603B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network = LeNet5_2(10)</w:t>
      </w:r>
    </w:p>
    <w:p w14:paraId="6AC5B72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#network = resnet50(10)</w:t>
      </w:r>
    </w:p>
    <w:p w14:paraId="3E111EBA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返回当前设备</w:t>
      </w:r>
    </w:p>
    <w:p w14:paraId="31D49645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device_target = mindspore.context.get_context('device_target')</w:t>
      </w:r>
    </w:p>
    <w:p w14:paraId="4395A098" w14:textId="77777777" w:rsidR="000F5527" w:rsidRPr="004A4197" w:rsidRDefault="000F5527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lastRenderedPageBreak/>
        <w:t xml:space="preserve"># </w:t>
      </w:r>
      <w:r w:rsidRPr="004A4197">
        <w:rPr>
          <w:rFonts w:ascii="Times New Roman" w:hAnsi="Times New Roman" w:cs="Times New Roman"/>
          <w:lang w:eastAsia="zh-CN"/>
        </w:rPr>
        <w:t>确定图模型是否下沉到芯片上</w:t>
      </w:r>
    </w:p>
    <w:p w14:paraId="5E3EC4A7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dataset_sink_mode = True if device_target in ['Ascend','GPU'] else False</w:t>
      </w:r>
    </w:p>
    <w:p w14:paraId="290B27EA" w14:textId="77777777" w:rsidR="000F5527" w:rsidRPr="004A4197" w:rsidRDefault="000F5527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设置模型的设备与图的模式</w:t>
      </w:r>
    </w:p>
    <w:p w14:paraId="2C070F6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context.set_context(mode=context.GRAPH_MODE, device_target=device_target)</w:t>
      </w:r>
    </w:p>
    <w:p w14:paraId="25E6C2A1" w14:textId="77777777" w:rsidR="000F5527" w:rsidRPr="004A4197" w:rsidRDefault="000F5527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使用交叉熵函数作为损失函数</w:t>
      </w:r>
    </w:p>
    <w:p w14:paraId="20C556A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net_loss = nn.SoftmaxCrossEntropyWithLogits(sparse=True, reduction="mean")</w:t>
      </w:r>
    </w:p>
    <w:p w14:paraId="4D9A3F66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优化器为</w:t>
      </w:r>
      <w:r w:rsidRPr="004A4197">
        <w:rPr>
          <w:rFonts w:ascii="Times New Roman" w:hAnsi="Times New Roman" w:cs="Times New Roman"/>
        </w:rPr>
        <w:t>momentum</w:t>
      </w:r>
    </w:p>
    <w:p w14:paraId="317F1A2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#net_opt = nn.Momentum(params=network.trainable_params(), learning_rate=0.01, momentum=0.9)</w:t>
      </w:r>
    </w:p>
    <w:p w14:paraId="741A10F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net_opt = nn.Adam(params=network.trainable_params(), learning_rate=0.001)</w:t>
      </w:r>
    </w:p>
    <w:p w14:paraId="2708ED28" w14:textId="77777777" w:rsidR="000F5527" w:rsidRPr="004A4197" w:rsidRDefault="000F5527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时间监控，反馈每个</w:t>
      </w:r>
      <w:r w:rsidRPr="004A4197">
        <w:rPr>
          <w:rFonts w:ascii="Times New Roman" w:hAnsi="Times New Roman" w:cs="Times New Roman"/>
          <w:lang w:eastAsia="zh-CN"/>
        </w:rPr>
        <w:t>epoch</w:t>
      </w:r>
      <w:r w:rsidRPr="004A4197">
        <w:rPr>
          <w:rFonts w:ascii="Times New Roman" w:hAnsi="Times New Roman" w:cs="Times New Roman"/>
          <w:lang w:eastAsia="zh-CN"/>
        </w:rPr>
        <w:t>的运行时间</w:t>
      </w:r>
    </w:p>
    <w:p w14:paraId="1C7ED7E6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time_cb = TimeMonitor(data_size=ds_train.get_dataset_size())</w:t>
      </w:r>
    </w:p>
    <w:p w14:paraId="492D4727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</w:t>
      </w:r>
      <w:r w:rsidRPr="004A4197">
        <w:rPr>
          <w:rFonts w:ascii="Times New Roman" w:hAnsi="Times New Roman" w:cs="Times New Roman"/>
        </w:rPr>
        <w:t>callback</w:t>
      </w:r>
      <w:r w:rsidRPr="004A4197">
        <w:rPr>
          <w:rFonts w:ascii="Times New Roman" w:hAnsi="Times New Roman" w:cs="Times New Roman"/>
        </w:rPr>
        <w:t>函数。</w:t>
      </w:r>
    </w:p>
    <w:p w14:paraId="690F90A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config_ck = CheckpointConfig(save_checkpoint_steps=1562,</w:t>
      </w:r>
    </w:p>
    <w:p w14:paraId="152CA585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            keep_checkpoint_max=10)</w:t>
      </w:r>
    </w:p>
    <w:p w14:paraId="6CD68CCC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ckpoint_cb = ModelCheckpoint(prefix="checkpoint_lenet_2_verified",directory='./results', config=config_ck)</w:t>
      </w:r>
    </w:p>
    <w:p w14:paraId="7DE451C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建立可训练模型</w:t>
      </w:r>
    </w:p>
    <w:p w14:paraId="3B21962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model = Model(network = network, loss_fn=net_loss,optimizer=net_opt, metrics={"Accuracy": Accuracy()})</w:t>
      </w:r>
    </w:p>
    <w:p w14:paraId="128A612A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eval_per_epoch = 1</w:t>
      </w:r>
    </w:p>
    <w:p w14:paraId="61BE398F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epoch_per_eval = {"epoch": [], "acc": []}</w:t>
      </w:r>
    </w:p>
    <w:p w14:paraId="59B310B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eval_cb = EvalCallBack(model, ds_train, eval_per_epoch, epoch_per_eval)</w:t>
      </w:r>
    </w:p>
    <w:p w14:paraId="459540A7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print("============== Starting Training ==============")</w:t>
      </w:r>
    </w:p>
    <w:p w14:paraId="09DE3065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010FE891" w14:textId="2BF3517C" w:rsidR="00970FB9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model.train(100, ds_train,callbacks=[ckpoint_cb, LossMonitor(per_print_times=1),eval_cb],dataset_sink_mode=dataset_sink_mode)</w:t>
      </w:r>
    </w:p>
    <w:p w14:paraId="5A59B58D" w14:textId="77777777" w:rsidR="00970FB9" w:rsidRPr="004A4197" w:rsidRDefault="00970FB9" w:rsidP="00A4760B">
      <w:pPr>
        <w:pStyle w:val="1e"/>
        <w:rPr>
          <w:rStyle w:val="VerbatimChar"/>
          <w:rFonts w:ascii="Times New Roman" w:eastAsia="方正兰亭黑简体" w:hAnsi="Times New Roman" w:cs="Times New Roman"/>
          <w:szCs w:val="18"/>
          <w:lang w:eastAsia="en-US"/>
        </w:rPr>
      </w:pPr>
    </w:p>
    <w:p w14:paraId="3E96C8E0" w14:textId="77777777" w:rsidR="00970FB9" w:rsidRPr="004A4197" w:rsidRDefault="00970FB9" w:rsidP="00A4760B">
      <w:pPr>
        <w:pStyle w:val="1e"/>
        <w:rPr>
          <w:rStyle w:val="VerbatimChar"/>
          <w:rFonts w:ascii="Times New Roman" w:eastAsia="方正兰亭黑简体" w:hAnsi="Times New Roman" w:cs="Times New Roman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输出：</w:t>
      </w:r>
    </w:p>
    <w:p w14:paraId="474D529E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  <w:szCs w:val="32"/>
          <w:lang w:eastAsia="zh-CN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============== Starting Training ==============</w:t>
      </w:r>
    </w:p>
    <w:p w14:paraId="7C67514F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1 step: 312, loss is 1.7387633</w:t>
      </w:r>
    </w:p>
    <w:p w14:paraId="22A742B4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0.44611378205128205}</w:t>
      </w:r>
    </w:p>
    <w:p w14:paraId="05B6C8BD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2 step: 312, loss is 1.5458272</w:t>
      </w:r>
    </w:p>
    <w:p w14:paraId="503FA9DD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0.5018028846153846}</w:t>
      </w:r>
    </w:p>
    <w:p w14:paraId="35646DC2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3 step: 312, loss is 1.271571</w:t>
      </w:r>
    </w:p>
    <w:p w14:paraId="68D38996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0.5406650641025641}</w:t>
      </w:r>
    </w:p>
    <w:p w14:paraId="16521EBB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4 step: 312, loss is 1.5671562</w:t>
      </w:r>
    </w:p>
    <w:p w14:paraId="67719A3D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0.6051682692307693}</w:t>
      </w:r>
    </w:p>
    <w:p w14:paraId="0C36F9BE" w14:textId="77777777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epoch: 5 step: 312, loss is 0.9090654</w:t>
      </w:r>
    </w:p>
    <w:p w14:paraId="39A518D6" w14:textId="3417B0DC" w:rsidR="00970FB9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18"/>
        </w:rPr>
      </w:pPr>
      <w:r w:rsidRPr="004A4197">
        <w:rPr>
          <w:rStyle w:val="VerbatimChar"/>
          <w:rFonts w:ascii="Times New Roman" w:eastAsia="方正兰亭黑简体" w:hAnsi="Times New Roman" w:cs="Times New Roman"/>
          <w:sz w:val="18"/>
        </w:rPr>
        <w:t>{'Accuracy': 0.6235977564102564}</w:t>
      </w:r>
    </w:p>
    <w:p w14:paraId="0BE8C2AA" w14:textId="03EB98DA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……</w:t>
      </w:r>
    </w:p>
    <w:p w14:paraId="005383F1" w14:textId="44AE2115" w:rsidR="000F5527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……</w:t>
      </w:r>
    </w:p>
    <w:p w14:paraId="503AAD79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95 step: 312, loss is 0.44285166</w:t>
      </w:r>
    </w:p>
    <w:p w14:paraId="761DDB29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0.9346955128205128}</w:t>
      </w:r>
    </w:p>
    <w:p w14:paraId="726DBCC9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96 step: 312, loss is 0.17368981</w:t>
      </w:r>
    </w:p>
    <w:p w14:paraId="76F065D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0.9334935897435898}</w:t>
      </w:r>
    </w:p>
    <w:p w14:paraId="7F7F44C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97 step: 312, loss is 0.45997486</w:t>
      </w:r>
    </w:p>
    <w:p w14:paraId="507DE972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>{'Accuracy': 0.9360977564102564}</w:t>
      </w:r>
    </w:p>
    <w:p w14:paraId="097196F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98 step: 312, loss is 0.6351193</w:t>
      </w:r>
    </w:p>
    <w:p w14:paraId="65B8CEA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0.9377003205128205}</w:t>
      </w:r>
    </w:p>
    <w:p w14:paraId="7DDBD4F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99 step: 312, loss is 0.32450855</w:t>
      </w:r>
    </w:p>
    <w:p w14:paraId="7586302B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0.9397035256410257}</w:t>
      </w:r>
    </w:p>
    <w:p w14:paraId="37F2C80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epoch: 100 step: 312, loss is 0.2047475</w:t>
      </w:r>
    </w:p>
    <w:p w14:paraId="67380E13" w14:textId="77F159E2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{'Accuracy': 0.9345953525641025}</w:t>
      </w:r>
    </w:p>
    <w:p w14:paraId="0DB68CF5" w14:textId="77777777" w:rsidR="00970FB9" w:rsidRPr="004A4197" w:rsidRDefault="00970FB9" w:rsidP="00512070">
      <w:pPr>
        <w:pStyle w:val="3"/>
        <w:rPr>
          <w:rFonts w:ascii="Times New Roman" w:hAnsi="Times New Roman" w:cs="Times New Roman"/>
        </w:rPr>
      </w:pPr>
      <w:bookmarkStart w:id="77" w:name="header-n202"/>
      <w:bookmarkStart w:id="78" w:name="_Toc48309265"/>
      <w:bookmarkStart w:id="79" w:name="_Toc66865732"/>
      <w:bookmarkStart w:id="80" w:name="_Toc95470306"/>
      <w:r w:rsidRPr="004A4197">
        <w:rPr>
          <w:rFonts w:ascii="Times New Roman" w:hAnsi="Times New Roman" w:cs="Times New Roman"/>
        </w:rPr>
        <w:t>模型测试与可视化</w:t>
      </w:r>
      <w:bookmarkEnd w:id="77"/>
      <w:bookmarkEnd w:id="78"/>
      <w:bookmarkEnd w:id="79"/>
      <w:bookmarkEnd w:id="80"/>
    </w:p>
    <w:p w14:paraId="2F4A43DC" w14:textId="77777777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81" w:name="header-n203"/>
      <w:r w:rsidRPr="004A4197">
        <w:rPr>
          <w:rFonts w:ascii="Times New Roman" w:hAnsi="Times New Roman" w:cs="Times New Roman"/>
        </w:rPr>
        <w:t>评估模型的有效性</w:t>
      </w:r>
      <w:bookmarkEnd w:id="81"/>
    </w:p>
    <w:p w14:paraId="166665CC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data_path = os.path.join(current_path, 'data/10-verify-bin')</w:t>
      </w:r>
    </w:p>
    <w:p w14:paraId="715BF19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batch_size=32</w:t>
      </w:r>
    </w:p>
    <w:p w14:paraId="6F4F12D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status="test"</w:t>
      </w:r>
    </w:p>
    <w:p w14:paraId="4792300C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生成测试数据集</w:t>
      </w:r>
    </w:p>
    <w:p w14:paraId="4E4A1EE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ds.Cifar10Dataset(data_path)</w:t>
      </w:r>
    </w:p>
    <w:p w14:paraId="0C8FE53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ds_eval = process_dataset(cifar_ds,batch_size=batch_size,status=status)</w:t>
      </w:r>
    </w:p>
    <w:p w14:paraId="07589D3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6D94DA1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res = model.eval(ds_eval, dataset_sink_mode=dataset_sink_mode)</w:t>
      </w:r>
    </w:p>
    <w:p w14:paraId="02808A2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评估测试集</w:t>
      </w:r>
    </w:p>
    <w:p w14:paraId="15D394F8" w14:textId="75019503" w:rsidR="00970FB9" w:rsidRPr="004A4197" w:rsidRDefault="000F5527" w:rsidP="00C33452">
      <w:pPr>
        <w:pStyle w:val="2f2"/>
        <w:rPr>
          <w:rStyle w:val="VerbatimChar"/>
          <w:rFonts w:ascii="Times New Roman" w:eastAsia="方正兰亭黑简体" w:hAnsi="Times New Roman" w:cs="Times New Roman"/>
          <w:sz w:val="21"/>
        </w:rPr>
      </w:pPr>
      <w:r w:rsidRPr="004A4197">
        <w:rPr>
          <w:rFonts w:ascii="Times New Roman" w:hAnsi="Times New Roman" w:cs="Times New Roman"/>
        </w:rPr>
        <w:t>print('test results:',res)</w:t>
      </w:r>
    </w:p>
    <w:p w14:paraId="7C9A9D87" w14:textId="3A6FE4F0" w:rsidR="00854479" w:rsidRPr="004A4197" w:rsidRDefault="00854479" w:rsidP="00A4760B">
      <w:pPr>
        <w:pStyle w:val="1e"/>
        <w:rPr>
          <w:rStyle w:val="VerbatimChar"/>
          <w:rFonts w:ascii="Times New Roman" w:eastAsia="方正兰亭黑简体" w:hAnsi="Times New Roman" w:cs="Times New Roman"/>
        </w:rPr>
      </w:pPr>
      <w:r w:rsidRPr="004A4197">
        <w:rPr>
          <w:rStyle w:val="VerbatimChar"/>
          <w:rFonts w:ascii="Times New Roman" w:eastAsia="方正兰亭黑简体" w:hAnsi="Times New Roman" w:cs="Times New Roman"/>
        </w:rPr>
        <w:t>输出：</w:t>
      </w:r>
    </w:p>
    <w:p w14:paraId="4D16B7AA" w14:textId="798FD3F2" w:rsidR="00854479" w:rsidRPr="004A4197" w:rsidRDefault="000F5527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test results: {'Accuracy': 0.9730568910256411}</w:t>
      </w:r>
      <w:r w:rsidR="00854479" w:rsidRPr="004A4197">
        <w:rPr>
          <w:rFonts w:ascii="Times New Roman" w:hAnsi="Times New Roman" w:cs="Times New Roman"/>
        </w:rPr>
        <w:t xml:space="preserve"> </w:t>
      </w:r>
    </w:p>
    <w:p w14:paraId="71069D12" w14:textId="48ADF4BD" w:rsidR="00970FB9" w:rsidRPr="004A4197" w:rsidRDefault="00970FB9" w:rsidP="00A4760B">
      <w:pPr>
        <w:pStyle w:val="1e"/>
        <w:rPr>
          <w:rStyle w:val="Charfb"/>
          <w:rFonts w:ascii="Times New Roman" w:hAnsi="Times New Roman" w:cs="Times New Roman"/>
        </w:rPr>
      </w:pPr>
    </w:p>
    <w:p w14:paraId="25C4B779" w14:textId="22E14D68" w:rsidR="00970FB9" w:rsidRPr="004A4197" w:rsidRDefault="00970FB9" w:rsidP="00512070">
      <w:pPr>
        <w:pStyle w:val="4"/>
        <w:rPr>
          <w:rFonts w:ascii="Times New Roman" w:hAnsi="Times New Roman" w:cs="Times New Roman"/>
        </w:rPr>
      </w:pPr>
      <w:bookmarkStart w:id="82" w:name="header-n208"/>
      <w:r w:rsidRPr="004A4197">
        <w:rPr>
          <w:rFonts w:ascii="Times New Roman" w:hAnsi="Times New Roman" w:cs="Times New Roman"/>
        </w:rPr>
        <w:t>图片类别预测与可视化</w:t>
      </w:r>
      <w:bookmarkEnd w:id="82"/>
    </w:p>
    <w:p w14:paraId="3F0464E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#</w:t>
      </w:r>
      <w:r w:rsidRPr="004A4197">
        <w:rPr>
          <w:rFonts w:ascii="Times New Roman" w:hAnsi="Times New Roman" w:cs="Times New Roman"/>
        </w:rPr>
        <w:t>创建图像标签列表</w:t>
      </w:r>
    </w:p>
    <w:p w14:paraId="26A0AFB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category_dict = {0:'airplane',1:'automobile',2:'bird',3:'cat',4:'deer',5:'dog',</w:t>
      </w:r>
    </w:p>
    <w:p w14:paraId="7D80D9BC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         6:'frog',7:'horse',8:'ship',9:'truck'}</w:t>
      </w:r>
    </w:p>
    <w:p w14:paraId="532E0997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2832CF4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cifar_ds = get_data('./data/10-verify-bin')</w:t>
      </w:r>
    </w:p>
    <w:p w14:paraId="4046C67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df_test = process_dataset(cifar_ds,batch_size=1,status='test')</w:t>
      </w:r>
    </w:p>
    <w:p w14:paraId="763782E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4AA5344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def normalization(data):</w:t>
      </w:r>
    </w:p>
    <w:p w14:paraId="3ED269C5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_range = np.max(data) - np.min(data)</w:t>
      </w:r>
    </w:p>
    <w:p w14:paraId="29308156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return (data - np.min(data)) / _range</w:t>
      </w:r>
    </w:p>
    <w:p w14:paraId="44DE80C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26FE5504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设置图像大小</w:t>
      </w:r>
    </w:p>
    <w:p w14:paraId="06103952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plt.figure(figsize=(10,10))</w:t>
      </w:r>
    </w:p>
    <w:p w14:paraId="3773C17A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i = 1</w:t>
      </w:r>
    </w:p>
    <w:p w14:paraId="6ED2321F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# </w:t>
      </w:r>
      <w:r w:rsidRPr="004A4197">
        <w:rPr>
          <w:rFonts w:ascii="Times New Roman" w:hAnsi="Times New Roman" w:cs="Times New Roman"/>
        </w:rPr>
        <w:t>打印</w:t>
      </w:r>
      <w:r w:rsidRPr="004A4197">
        <w:rPr>
          <w:rFonts w:ascii="Times New Roman" w:hAnsi="Times New Roman" w:cs="Times New Roman"/>
        </w:rPr>
        <w:t>9</w:t>
      </w:r>
      <w:r w:rsidRPr="004A4197">
        <w:rPr>
          <w:rFonts w:ascii="Times New Roman" w:hAnsi="Times New Roman" w:cs="Times New Roman"/>
        </w:rPr>
        <w:t>张子图</w:t>
      </w:r>
    </w:p>
    <w:p w14:paraId="10D9B01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for dic in df_test:</w:t>
      </w:r>
    </w:p>
    <w:p w14:paraId="0A44701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lastRenderedPageBreak/>
        <w:t xml:space="preserve">    # </w:t>
      </w:r>
      <w:r w:rsidRPr="004A4197">
        <w:rPr>
          <w:rFonts w:ascii="Times New Roman" w:hAnsi="Times New Roman" w:cs="Times New Roman"/>
        </w:rPr>
        <w:t>预测单张图片</w:t>
      </w:r>
    </w:p>
    <w:p w14:paraId="7E8CFC1E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input_img = dic[0]    </w:t>
      </w:r>
    </w:p>
    <w:p w14:paraId="01B0FBF8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output = model.predict(Tensor(input_img))</w:t>
      </w:r>
    </w:p>
    <w:p w14:paraId="7DBF105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output = nn.Softmax()(output)</w:t>
      </w:r>
    </w:p>
    <w:p w14:paraId="25E1C84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反馈可能性最大的类别</w:t>
      </w:r>
    </w:p>
    <w:p w14:paraId="61CBFB1E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predicted = np.argmax(output.asnumpy(),axis=1)[0]</w:t>
      </w:r>
    </w:p>
    <w:p w14:paraId="696D8CC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</w:t>
      </w:r>
    </w:p>
    <w:p w14:paraId="2ABDC6AB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可视化</w:t>
      </w:r>
    </w:p>
    <w:p w14:paraId="4D7B5FF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plt.subplot(3,3,i)</w:t>
      </w:r>
    </w:p>
    <w:p w14:paraId="111C87E1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# </w:t>
      </w:r>
      <w:r w:rsidRPr="004A4197">
        <w:rPr>
          <w:rFonts w:ascii="Times New Roman" w:hAnsi="Times New Roman" w:cs="Times New Roman"/>
        </w:rPr>
        <w:t>删除</w:t>
      </w:r>
      <w:r w:rsidRPr="004A4197">
        <w:rPr>
          <w:rFonts w:ascii="Times New Roman" w:hAnsi="Times New Roman" w:cs="Times New Roman"/>
        </w:rPr>
        <w:t>batch</w:t>
      </w:r>
      <w:r w:rsidRPr="004A4197">
        <w:rPr>
          <w:rFonts w:ascii="Times New Roman" w:hAnsi="Times New Roman" w:cs="Times New Roman"/>
        </w:rPr>
        <w:t>维度</w:t>
      </w:r>
    </w:p>
    <w:p w14:paraId="0E9588BA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input_image = np.squeeze(input_img.asnumpy(),axis=0).transpose(1,2,0)</w:t>
      </w:r>
    </w:p>
    <w:p w14:paraId="19AAEDB6" w14:textId="77777777" w:rsidR="000F5527" w:rsidRPr="004A4197" w:rsidRDefault="000F5527" w:rsidP="00C33452">
      <w:pPr>
        <w:pStyle w:val="2f2"/>
        <w:rPr>
          <w:rFonts w:ascii="Times New Roman" w:hAnsi="Times New Roman" w:cs="Times New Roman"/>
          <w:lang w:eastAsia="zh-CN"/>
        </w:rPr>
      </w:pPr>
      <w:r w:rsidRPr="004A4197">
        <w:rPr>
          <w:rFonts w:ascii="Times New Roman" w:hAnsi="Times New Roman" w:cs="Times New Roman"/>
        </w:rPr>
        <w:t xml:space="preserve">    </w:t>
      </w:r>
      <w:r w:rsidRPr="004A4197">
        <w:rPr>
          <w:rFonts w:ascii="Times New Roman" w:hAnsi="Times New Roman" w:cs="Times New Roman"/>
          <w:lang w:eastAsia="zh-CN"/>
        </w:rPr>
        <w:t xml:space="preserve"># </w:t>
      </w:r>
      <w:r w:rsidRPr="004A4197">
        <w:rPr>
          <w:rFonts w:ascii="Times New Roman" w:hAnsi="Times New Roman" w:cs="Times New Roman"/>
          <w:lang w:eastAsia="zh-CN"/>
        </w:rPr>
        <w:t>重新归一化，方便可视化</w:t>
      </w:r>
    </w:p>
    <w:p w14:paraId="4D6E240D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lang w:eastAsia="zh-CN"/>
        </w:rPr>
        <w:t xml:space="preserve">    </w:t>
      </w:r>
      <w:r w:rsidRPr="004A4197">
        <w:rPr>
          <w:rFonts w:ascii="Times New Roman" w:hAnsi="Times New Roman" w:cs="Times New Roman"/>
        </w:rPr>
        <w:t>input_image = normalization(input_image)</w:t>
      </w:r>
    </w:p>
    <w:p w14:paraId="1569E4C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plt.imshow(input_image)</w:t>
      </w:r>
    </w:p>
    <w:p w14:paraId="1A79BEBF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plt.xticks([])</w:t>
      </w:r>
    </w:p>
    <w:p w14:paraId="4B9757D0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plt.yticks([])</w:t>
      </w:r>
    </w:p>
    <w:p w14:paraId="0810A9C5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plt.axis('off')</w:t>
      </w:r>
    </w:p>
    <w:p w14:paraId="024DB0EE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plt.title('True label:%s,\n Predicted:%s'%(category_dict[dic[1].asnumpy().sum()],category_dict[predicted]))</w:t>
      </w:r>
    </w:p>
    <w:p w14:paraId="79893D13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 +=1</w:t>
      </w:r>
    </w:p>
    <w:p w14:paraId="20F8FEF6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if i &gt; 9 :</w:t>
      </w:r>
    </w:p>
    <w:p w14:paraId="0B59F3EB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 xml:space="preserve">        break</w:t>
      </w:r>
    </w:p>
    <w:p w14:paraId="14EF3BF7" w14:textId="77777777" w:rsidR="000F5527" w:rsidRPr="004A4197" w:rsidRDefault="000F5527" w:rsidP="00C33452">
      <w:pPr>
        <w:pStyle w:val="2f2"/>
        <w:rPr>
          <w:rFonts w:ascii="Times New Roman" w:hAnsi="Times New Roman" w:cs="Times New Roman"/>
        </w:rPr>
      </w:pPr>
    </w:p>
    <w:p w14:paraId="2AE8E858" w14:textId="38DC320C" w:rsidR="00970FB9" w:rsidRPr="004A4197" w:rsidRDefault="000F5527" w:rsidP="00C33452">
      <w:pPr>
        <w:pStyle w:val="2f2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plt.show()</w:t>
      </w:r>
    </w:p>
    <w:p w14:paraId="44263F3A" w14:textId="7777777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输出：</w:t>
      </w:r>
    </w:p>
    <w:p w14:paraId="0A5463F3" w14:textId="319622E4" w:rsidR="00970FB9" w:rsidRPr="004A4197" w:rsidRDefault="00C0441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C55141" wp14:editId="552274C5">
            <wp:extent cx="3892549" cy="3725428"/>
            <wp:effectExtent l="19050" t="19050" r="13335" b="279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2484" cy="3734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B0684" w14:textId="381489BA" w:rsidR="00970FB9" w:rsidRPr="004A4197" w:rsidRDefault="00F46BAD" w:rsidP="00970FB9">
      <w:pPr>
        <w:pStyle w:val="9"/>
        <w:ind w:left="1701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预测结果</w:t>
      </w:r>
      <w:r w:rsidRPr="004A4197">
        <w:rPr>
          <w:rFonts w:ascii="Times New Roman" w:hAnsi="Times New Roman" w:cs="Times New Roman"/>
        </w:rPr>
        <w:t>2</w:t>
      </w:r>
    </w:p>
    <w:p w14:paraId="0A85DA5C" w14:textId="77777777" w:rsidR="00970FB9" w:rsidRPr="004A4197" w:rsidRDefault="00970FB9" w:rsidP="00970FB9">
      <w:pPr>
        <w:pStyle w:val="ImageCaption"/>
        <w:rPr>
          <w:rFonts w:ascii="Times New Roman" w:eastAsia="方正兰亭黑简体" w:hAnsi="Times New Roman" w:cs="Times New Roman"/>
        </w:rPr>
      </w:pPr>
    </w:p>
    <w:p w14:paraId="4C16BE2F" w14:textId="73398E7F" w:rsidR="00970FB9" w:rsidRPr="004A4197" w:rsidRDefault="00310E85" w:rsidP="00512070">
      <w:pPr>
        <w:pStyle w:val="4"/>
        <w:rPr>
          <w:rFonts w:ascii="Times New Roman" w:hAnsi="Times New Roman" w:cs="Times New Roman"/>
        </w:rPr>
      </w:pPr>
      <w:bookmarkStart w:id="83" w:name="header-n213"/>
      <w:r>
        <w:rPr>
          <w:rFonts w:ascii="Times New Roman" w:hAnsi="Times New Roman" w:cs="Times New Roman"/>
        </w:rPr>
        <w:t>实验习</w:t>
      </w:r>
      <w:r w:rsidRPr="004A4197">
        <w:rPr>
          <w:rFonts w:ascii="Times New Roman" w:hAnsi="Times New Roman" w:cs="Times New Roman"/>
        </w:rPr>
        <w:t>题</w:t>
      </w:r>
      <w:bookmarkEnd w:id="83"/>
    </w:p>
    <w:p w14:paraId="2E7A0F28" w14:textId="14B7C3C4" w:rsidR="00970FB9" w:rsidRDefault="00310E85" w:rsidP="00A4760B">
      <w:pPr>
        <w:pStyle w:val="1e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请</w:t>
      </w:r>
      <w:r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Dropout</w:t>
      </w:r>
      <w:r>
        <w:rPr>
          <w:rFonts w:ascii="Times New Roman" w:hAnsi="Times New Roman" w:cs="Times New Roman" w:hint="eastAsia"/>
        </w:rPr>
        <w:t>方法对实验结果的影响</w:t>
      </w:r>
    </w:p>
    <w:p w14:paraId="68DDF97D" w14:textId="426355FB" w:rsidR="00310E85" w:rsidRPr="004A4197" w:rsidRDefault="00310E85" w:rsidP="00A4760B">
      <w:pPr>
        <w:pStyle w:val="1e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请对比</w:t>
      </w:r>
      <w:r>
        <w:rPr>
          <w:rFonts w:ascii="Times New Roman" w:hAnsi="Times New Roman" w:cs="Times New Roman" w:hint="eastAsia"/>
        </w:rPr>
        <w:t>Adam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GD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MSporp</w:t>
      </w:r>
      <w:r>
        <w:rPr>
          <w:rFonts w:ascii="Times New Roman" w:hAnsi="Times New Roman" w:cs="Times New Roman"/>
        </w:rPr>
        <w:t>优化器对实验结果的影响</w:t>
      </w:r>
      <w:r>
        <w:rPr>
          <w:rFonts w:ascii="Times New Roman" w:hAnsi="Times New Roman" w:cs="Times New Roman" w:hint="eastAsia"/>
        </w:rPr>
        <w:t>。</w:t>
      </w:r>
    </w:p>
    <w:p w14:paraId="6E9E18D9" w14:textId="60C920B2" w:rsidR="00970FB9" w:rsidRPr="004A4197" w:rsidRDefault="00970FB9" w:rsidP="00512070">
      <w:pPr>
        <w:pStyle w:val="2"/>
        <w:rPr>
          <w:rFonts w:ascii="Times New Roman" w:hAnsi="Times New Roman" w:cs="Times New Roman"/>
          <w:lang w:eastAsia="zh-CN"/>
        </w:rPr>
      </w:pPr>
      <w:bookmarkStart w:id="84" w:name="header-n225"/>
      <w:bookmarkStart w:id="85" w:name="_Toc48309266"/>
      <w:bookmarkStart w:id="86" w:name="_Toc66865733"/>
      <w:bookmarkStart w:id="87" w:name="_Toc95470307"/>
      <w:r w:rsidRPr="004A4197">
        <w:rPr>
          <w:rFonts w:ascii="Times New Roman" w:hAnsi="Times New Roman" w:cs="Times New Roman"/>
          <w:lang w:eastAsia="zh-CN"/>
        </w:rPr>
        <w:t>实验总结</w:t>
      </w:r>
      <w:bookmarkEnd w:id="84"/>
      <w:bookmarkEnd w:id="85"/>
      <w:bookmarkEnd w:id="86"/>
      <w:bookmarkEnd w:id="87"/>
    </w:p>
    <w:p w14:paraId="31434CAA" w14:textId="286372F7" w:rsidR="00970FB9" w:rsidRPr="004A4197" w:rsidRDefault="00970FB9" w:rsidP="00A4760B">
      <w:pPr>
        <w:pStyle w:val="1e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本章提供了一个基于开源框架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的图像识别实验。该实验演示了如何利用开源框架</w:t>
      </w:r>
      <w:r w:rsidRPr="004A4197">
        <w:rPr>
          <w:rFonts w:ascii="Times New Roman" w:hAnsi="Times New Roman" w:cs="Times New Roman"/>
        </w:rPr>
        <w:t>Mindspore</w:t>
      </w:r>
      <w:r w:rsidRPr="004A4197">
        <w:rPr>
          <w:rFonts w:ascii="Times New Roman" w:hAnsi="Times New Roman" w:cs="Times New Roman"/>
        </w:rPr>
        <w:t>完成</w:t>
      </w:r>
      <w:r w:rsidRPr="004A4197">
        <w:rPr>
          <w:rFonts w:ascii="Times New Roman" w:hAnsi="Times New Roman" w:cs="Times New Roman"/>
        </w:rPr>
        <w:t>CIFAR-10</w:t>
      </w:r>
      <w:r w:rsidRPr="004A4197">
        <w:rPr>
          <w:rFonts w:ascii="Times New Roman" w:hAnsi="Times New Roman" w:cs="Times New Roman"/>
        </w:rPr>
        <w:t>图像识别任务。本章对实验做了详尽的剖析，阐明了整个实验功能、结构与流程，详细解释了如何解析数据、如何构建深度学习模型、如何保存模型等内容，并且展示了模型的优化与调参。学员可以在该实验的基础上开发更有针对性的应用实验。</w:t>
      </w:r>
      <w:r w:rsidRPr="004A4197">
        <w:rPr>
          <w:rFonts w:ascii="Times New Roman" w:hAnsi="Times New Roman" w:cs="Times New Roman"/>
        </w:rPr>
        <w:br w:type="page"/>
      </w:r>
    </w:p>
    <w:p w14:paraId="7DE0D1B2" w14:textId="5F1B9FDD" w:rsidR="00970FB9" w:rsidRPr="004A4197" w:rsidRDefault="00970FB9" w:rsidP="00512070">
      <w:pPr>
        <w:pStyle w:val="2"/>
        <w:rPr>
          <w:rFonts w:ascii="Times New Roman" w:hAnsi="Times New Roman" w:cs="Times New Roman"/>
        </w:rPr>
      </w:pPr>
      <w:bookmarkStart w:id="88" w:name="_Toc48309267"/>
      <w:bookmarkStart w:id="89" w:name="_Toc66865734"/>
      <w:bookmarkStart w:id="90" w:name="_Toc95470308"/>
      <w:r w:rsidRPr="004A4197">
        <w:rPr>
          <w:rFonts w:ascii="Times New Roman" w:hAnsi="Times New Roman" w:cs="Times New Roman"/>
        </w:rPr>
        <w:lastRenderedPageBreak/>
        <w:t>思考题汇总</w:t>
      </w:r>
      <w:bookmarkEnd w:id="88"/>
      <w:bookmarkEnd w:id="89"/>
      <w:bookmarkEnd w:id="90"/>
    </w:p>
    <w:p w14:paraId="34D9A5DB" w14:textId="77777777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彩色图像有几个颜色通道？</w:t>
      </w:r>
    </w:p>
    <w:p w14:paraId="1CBC96B5" w14:textId="77777777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请列举一下常见的颜色空间。</w:t>
      </w:r>
    </w:p>
    <w:p w14:paraId="09EE508F" w14:textId="77777777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为什么我们在训练时会使用随机裁剪或者翻转的方式来处理图片？</w:t>
      </w:r>
    </w:p>
    <w:p w14:paraId="16953746" w14:textId="77777777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将图片归一化有什么好处？</w:t>
      </w:r>
    </w:p>
    <w:p w14:paraId="75762A2E" w14:textId="1EB70C76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除了</w:t>
      </w:r>
      <w:r w:rsidR="000F5527" w:rsidRPr="004A4197">
        <w:rPr>
          <w:rFonts w:ascii="Times New Roman" w:hAnsi="Times New Roman" w:cs="Times New Roman"/>
        </w:rPr>
        <w:t>Adam</w:t>
      </w:r>
      <w:r w:rsidRPr="004A4197">
        <w:rPr>
          <w:rFonts w:ascii="Times New Roman" w:hAnsi="Times New Roman" w:cs="Times New Roman"/>
        </w:rPr>
        <w:t>优化器，请列举其他常见的优化器</w:t>
      </w:r>
      <w:r w:rsidRPr="004A4197">
        <w:rPr>
          <w:rFonts w:ascii="Times New Roman" w:hAnsi="Times New Roman" w:cs="Times New Roman"/>
        </w:rPr>
        <w:t>?</w:t>
      </w:r>
    </w:p>
    <w:p w14:paraId="513D17ED" w14:textId="77777777" w:rsidR="00970FB9" w:rsidRPr="004A4197" w:rsidRDefault="00970FB9" w:rsidP="00970FB9">
      <w:pPr>
        <w:pStyle w:val="4a"/>
        <w:rPr>
          <w:rFonts w:ascii="Times New Roman" w:hAnsi="Times New Roman" w:cs="Times New Roman"/>
        </w:rPr>
      </w:pPr>
      <w:r w:rsidRPr="004A4197">
        <w:rPr>
          <w:rFonts w:ascii="Times New Roman" w:hAnsi="Times New Roman" w:cs="Times New Roman"/>
        </w:rPr>
        <w:t>什么叫一个</w:t>
      </w:r>
      <w:r w:rsidRPr="004A4197">
        <w:rPr>
          <w:rFonts w:ascii="Times New Roman" w:hAnsi="Times New Roman" w:cs="Times New Roman"/>
        </w:rPr>
        <w:t>epoch?</w:t>
      </w:r>
    </w:p>
    <w:p w14:paraId="49BACDB3" w14:textId="1624258A" w:rsidR="003D7887" w:rsidRPr="003D7887" w:rsidRDefault="00970FB9" w:rsidP="003D7887">
      <w:pPr>
        <w:pStyle w:val="4a"/>
        <w:rPr>
          <w:rFonts w:ascii="Times New Roman" w:hAnsi="Times New Roman" w:cs="Times New Roman" w:hint="eastAsia"/>
        </w:rPr>
      </w:pPr>
      <w:r w:rsidRPr="004A4197">
        <w:rPr>
          <w:rFonts w:ascii="Times New Roman" w:hAnsi="Times New Roman" w:cs="Times New Roman"/>
        </w:rPr>
        <w:t>如果模型过拟合，常见的处理方法有哪些</w:t>
      </w:r>
      <w:r w:rsidRPr="004A4197">
        <w:rPr>
          <w:rFonts w:ascii="Times New Roman" w:hAnsi="Times New Roman" w:cs="Times New Roman"/>
        </w:rPr>
        <w:t>?</w:t>
      </w:r>
    </w:p>
    <w:bookmarkEnd w:id="12"/>
    <w:p w14:paraId="1E32FEC3" w14:textId="25643D42" w:rsidR="003D7887" w:rsidRDefault="003D7887">
      <w:pPr>
        <w:topLinePunct w:val="0"/>
        <w:adjustRightInd/>
        <w:snapToGrid/>
        <w:spacing w:before="0" w:after="0" w:line="240" w:lineRule="auto"/>
        <w:ind w:left="0"/>
        <w:rPr>
          <w:rFonts w:ascii="黑体" w:eastAsia="黑体" w:hint="eastAsia"/>
          <w:sz w:val="28"/>
          <w:szCs w:val="28"/>
          <w:lang w:eastAsia="zh-Hans"/>
        </w:rPr>
      </w:pPr>
      <w:r>
        <w:rPr>
          <w:rFonts w:ascii="黑体" w:eastAsia="黑体" w:hint="eastAsia"/>
          <w:sz w:val="28"/>
          <w:szCs w:val="28"/>
          <w:lang w:eastAsia="zh-Hans"/>
        </w:rPr>
        <w:br w:type="page"/>
      </w:r>
    </w:p>
    <w:p w14:paraId="72E0E72B" w14:textId="77777777" w:rsidR="00356542" w:rsidRDefault="00356542" w:rsidP="00356542">
      <w:pPr>
        <w:spacing w:line="400" w:lineRule="exact"/>
        <w:ind w:firstLineChars="200" w:firstLine="560"/>
        <w:jc w:val="center"/>
        <w:rPr>
          <w:rFonts w:ascii="黑体" w:eastAsia="黑体"/>
          <w:sz w:val="28"/>
          <w:szCs w:val="28"/>
          <w:lang w:eastAsia="zh-Hans"/>
        </w:rPr>
      </w:pPr>
      <w:r>
        <w:rPr>
          <w:rFonts w:ascii="黑体" w:eastAsia="黑体" w:hint="eastAsia"/>
          <w:sz w:val="28"/>
          <w:szCs w:val="28"/>
          <w:lang w:eastAsia="zh-Hans"/>
        </w:rPr>
        <w:lastRenderedPageBreak/>
        <w:t>正文内容的参考格式</w:t>
      </w:r>
    </w:p>
    <w:p w14:paraId="391144FF" w14:textId="77777777" w:rsidR="00356542" w:rsidRDefault="00356542" w:rsidP="00356542">
      <w:pPr>
        <w:jc w:val="center"/>
        <w:rPr>
          <w:rFonts w:ascii="黑体" w:eastAsia="黑体"/>
          <w:sz w:val="28"/>
          <w:szCs w:val="28"/>
        </w:rPr>
      </w:pPr>
    </w:p>
    <w:p w14:paraId="6690C586" w14:textId="77777777" w:rsidR="00356542" w:rsidRDefault="00356542" w:rsidP="00356542">
      <w:pPr>
        <w:spacing w:line="360" w:lineRule="exact"/>
        <w:ind w:firstLineChars="200" w:firstLine="640"/>
      </w:pPr>
      <w:r>
        <w:t>1</w:t>
      </w:r>
      <w:r>
        <w:rPr>
          <w:rFonts w:hint="eastAsia"/>
        </w:rPr>
        <w:t>.</w:t>
      </w:r>
      <w:r>
        <w:rPr>
          <w:rFonts w:hint="eastAsia"/>
        </w:rPr>
        <w:t>每次实验的报告首页首行为标题，标题内容是实验题目，字体格式：中文黑体、西文</w:t>
      </w:r>
      <w:r>
        <w:t>Times New Roman</w:t>
      </w:r>
      <w:r>
        <w:rPr>
          <w:rFonts w:hint="eastAsia"/>
        </w:rPr>
        <w:t>、四号大小，段落格式：居中、单倍行距；</w:t>
      </w:r>
    </w:p>
    <w:p w14:paraId="5AF68C2E" w14:textId="77777777" w:rsidR="00356542" w:rsidRDefault="00356542" w:rsidP="00356542">
      <w:pPr>
        <w:spacing w:line="360" w:lineRule="exact"/>
        <w:ind w:firstLineChars="200" w:firstLine="640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报告主要内容标题（“一、实验目的和要求”）格式：（</w:t>
      </w:r>
      <w:r>
        <w:rPr>
          <w:rFonts w:hint="eastAsia"/>
        </w:rPr>
        <w:t>1</w:t>
      </w:r>
      <w:r>
        <w:rPr>
          <w:rFonts w:hint="eastAsia"/>
        </w:rPr>
        <w:t>）采用“一、二、三、</w:t>
      </w:r>
      <w:r>
        <w:t>……</w:t>
      </w:r>
      <w:r>
        <w:rPr>
          <w:rFonts w:hint="eastAsia"/>
        </w:rPr>
        <w:t>”等样式编号；（</w:t>
      </w:r>
      <w:r>
        <w:rPr>
          <w:rFonts w:hint="eastAsia"/>
        </w:rPr>
        <w:t>2</w:t>
      </w:r>
      <w:r>
        <w:rPr>
          <w:rFonts w:hint="eastAsia"/>
        </w:rPr>
        <w:t>）字体：中文黑体、西文</w:t>
      </w:r>
      <w:r>
        <w:t>Times New Roman</w:t>
      </w:r>
      <w:r>
        <w:rPr>
          <w:rFonts w:hint="eastAsia"/>
        </w:rPr>
        <w:t>、小四号大小；（</w:t>
      </w:r>
      <w:r>
        <w:rPr>
          <w:rFonts w:hint="eastAsia"/>
        </w:rPr>
        <w:t>3</w:t>
      </w:r>
      <w:r>
        <w:rPr>
          <w:rFonts w:hint="eastAsia"/>
        </w:rPr>
        <w:t>）段落：左对齐、首行缩进</w:t>
      </w:r>
      <w:r>
        <w:rPr>
          <w:rFonts w:hint="eastAsia"/>
        </w:rPr>
        <w:t>0</w:t>
      </w:r>
      <w:r>
        <w:rPr>
          <w:rFonts w:hint="eastAsia"/>
        </w:rPr>
        <w:t>、单倍行间距、段前</w:t>
      </w:r>
      <w:r>
        <w:rPr>
          <w:rFonts w:hint="eastAsia"/>
        </w:rPr>
        <w:t>0.5</w:t>
      </w:r>
      <w:r>
        <w:rPr>
          <w:rFonts w:hint="eastAsia"/>
        </w:rPr>
        <w:t>行、段后</w:t>
      </w:r>
      <w:r>
        <w:rPr>
          <w:rFonts w:hint="eastAsia"/>
        </w:rPr>
        <w:t>0</w:t>
      </w:r>
      <w:r>
        <w:rPr>
          <w:rFonts w:hint="eastAsia"/>
        </w:rPr>
        <w:t>行；</w:t>
      </w:r>
    </w:p>
    <w:p w14:paraId="3F6CAD22" w14:textId="77777777" w:rsidR="00356542" w:rsidRDefault="00356542" w:rsidP="00356542">
      <w:pPr>
        <w:spacing w:line="360" w:lineRule="exact"/>
        <w:ind w:firstLineChars="200" w:firstLine="640"/>
      </w:pPr>
      <w:r>
        <w:t>3</w:t>
      </w:r>
      <w:r>
        <w:rPr>
          <w:rFonts w:hint="eastAsia"/>
        </w:rPr>
        <w:t>.</w:t>
      </w:r>
      <w:r>
        <w:rPr>
          <w:rFonts w:hint="eastAsia"/>
        </w:rPr>
        <w:t>正文格式：（</w:t>
      </w:r>
      <w:r>
        <w:rPr>
          <w:rFonts w:hint="eastAsia"/>
        </w:rPr>
        <w:t>1</w:t>
      </w:r>
      <w:r>
        <w:rPr>
          <w:rFonts w:hint="eastAsia"/>
        </w:rPr>
        <w:t>）字体：中文宋体、西文</w:t>
      </w:r>
      <w:r>
        <w:t>Times New Roman</w:t>
      </w:r>
      <w:r>
        <w:rPr>
          <w:rFonts w:hint="eastAsia"/>
        </w:rPr>
        <w:t>、五号大小；（</w:t>
      </w:r>
      <w:r>
        <w:rPr>
          <w:rFonts w:hint="eastAsia"/>
        </w:rPr>
        <w:t>2</w:t>
      </w:r>
      <w:r>
        <w:rPr>
          <w:rFonts w:hint="eastAsia"/>
        </w:rPr>
        <w:t>）段落：首行缩进</w:t>
      </w:r>
      <w:r>
        <w:rPr>
          <w:rFonts w:hint="eastAsia"/>
        </w:rPr>
        <w:t>2</w:t>
      </w:r>
      <w:r>
        <w:rPr>
          <w:rFonts w:hint="eastAsia"/>
        </w:rPr>
        <w:t>字符、固定行间距</w:t>
      </w:r>
      <w:r>
        <w:rPr>
          <w:rFonts w:hint="eastAsia"/>
        </w:rPr>
        <w:t>18</w:t>
      </w:r>
      <w:r>
        <w:rPr>
          <w:rFonts w:hint="eastAsia"/>
        </w:rPr>
        <w:t>磅、段前</w:t>
      </w:r>
      <w:r>
        <w:rPr>
          <w:rFonts w:hint="eastAsia"/>
        </w:rPr>
        <w:t>0</w:t>
      </w:r>
      <w:r>
        <w:rPr>
          <w:rFonts w:hint="eastAsia"/>
        </w:rPr>
        <w:t>行、段后</w:t>
      </w:r>
      <w:r>
        <w:rPr>
          <w:rFonts w:hint="eastAsia"/>
        </w:rPr>
        <w:t>0</w:t>
      </w:r>
      <w:r>
        <w:rPr>
          <w:rFonts w:hint="eastAsia"/>
        </w:rPr>
        <w:t>行；（</w:t>
      </w:r>
      <w:r>
        <w:rPr>
          <w:rFonts w:hint="eastAsia"/>
        </w:rPr>
        <w:t>3</w:t>
      </w:r>
      <w:r>
        <w:rPr>
          <w:rFonts w:hint="eastAsia"/>
        </w:rPr>
        <w:t>）编号：一级编号采用“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、”，二级编号采用“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……</w:t>
      </w:r>
      <w:r>
        <w:rPr>
          <w:rFonts w:hint="eastAsia"/>
        </w:rPr>
        <w:t>”，三级编号采用“（</w:t>
      </w:r>
      <w:r>
        <w:rPr>
          <w:rFonts w:hint="eastAsia"/>
        </w:rPr>
        <w:t>1</w:t>
      </w:r>
      <w:r>
        <w:rPr>
          <w:rFonts w:hint="eastAsia"/>
        </w:rPr>
        <w:t>）、（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……</w:t>
      </w:r>
      <w:r>
        <w:rPr>
          <w:rFonts w:hint="eastAsia"/>
        </w:rPr>
        <w:t>”</w:t>
      </w:r>
    </w:p>
    <w:p w14:paraId="473AC4D2" w14:textId="77777777" w:rsidR="00356542" w:rsidRDefault="00356542" w:rsidP="00356542">
      <w:pPr>
        <w:spacing w:line="360" w:lineRule="exact"/>
        <w:ind w:firstLineChars="200" w:firstLine="640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源程序代码格式：</w:t>
      </w:r>
      <w:r>
        <w:rPr>
          <w:rFonts w:hint="eastAsia"/>
        </w:rPr>
        <w:t>1</w:t>
      </w:r>
      <w:r>
        <w:rPr>
          <w:rFonts w:hint="eastAsia"/>
        </w:rPr>
        <w:t>）字体：中文宋体、西文</w:t>
      </w:r>
      <w:r>
        <w:t>Times New Roman</w:t>
      </w:r>
      <w:r>
        <w:rPr>
          <w:rFonts w:hint="eastAsia"/>
        </w:rPr>
        <w:t>、五号大小；（</w:t>
      </w:r>
      <w:r>
        <w:rPr>
          <w:rFonts w:hint="eastAsia"/>
        </w:rPr>
        <w:t>2</w:t>
      </w:r>
      <w:r>
        <w:rPr>
          <w:rFonts w:hint="eastAsia"/>
        </w:rPr>
        <w:t>）段落：首行缩进</w:t>
      </w:r>
      <w:r>
        <w:rPr>
          <w:rFonts w:hint="eastAsia"/>
        </w:rPr>
        <w:t>0</w:t>
      </w:r>
      <w:r>
        <w:rPr>
          <w:rFonts w:hint="eastAsia"/>
        </w:rPr>
        <w:t>字符、单倍行距、段前</w:t>
      </w:r>
      <w:r>
        <w:rPr>
          <w:rFonts w:hint="eastAsia"/>
        </w:rPr>
        <w:t>0</w:t>
      </w:r>
      <w:r>
        <w:rPr>
          <w:rFonts w:hint="eastAsia"/>
        </w:rPr>
        <w:t>行、段后</w:t>
      </w:r>
      <w:r>
        <w:rPr>
          <w:rFonts w:hint="eastAsia"/>
        </w:rPr>
        <w:t>0</w:t>
      </w:r>
      <w:r>
        <w:rPr>
          <w:rFonts w:hint="eastAsia"/>
        </w:rPr>
        <w:t>行；</w:t>
      </w:r>
    </w:p>
    <w:p w14:paraId="349D9377" w14:textId="77777777" w:rsidR="00356542" w:rsidRDefault="00356542" w:rsidP="00356542">
      <w:pPr>
        <w:spacing w:line="360" w:lineRule="exact"/>
        <w:ind w:firstLineChars="200" w:firstLine="640"/>
        <w:rPr>
          <w:b/>
          <w:bCs/>
          <w:color w:val="0000FF"/>
        </w:rPr>
      </w:pPr>
      <w:r>
        <w:rPr>
          <w:b/>
          <w:bCs/>
          <w:color w:val="0000FF"/>
        </w:rPr>
        <w:t>5</w:t>
      </w:r>
      <w:r>
        <w:rPr>
          <w:rFonts w:hint="eastAsia"/>
          <w:b/>
          <w:bCs/>
          <w:color w:val="0000FF"/>
        </w:rPr>
        <w:t>.</w:t>
      </w:r>
      <w:r>
        <w:rPr>
          <w:rFonts w:hint="eastAsia"/>
          <w:b/>
          <w:bCs/>
          <w:color w:val="0000FF"/>
        </w:rPr>
        <w:t>截图格式：所有图的标题应在图的下面居中标注。</w:t>
      </w:r>
    </w:p>
    <w:p w14:paraId="1C2F1AA5" w14:textId="77777777" w:rsidR="00356542" w:rsidRDefault="00356542" w:rsidP="00356542">
      <w:pPr>
        <w:spacing w:beforeLines="50" w:before="120" w:line="400" w:lineRule="exact"/>
        <w:rPr>
          <w:b/>
          <w:sz w:val="24"/>
        </w:rPr>
      </w:pPr>
    </w:p>
    <w:p w14:paraId="561DDA52" w14:textId="77777777" w:rsidR="00356542" w:rsidRDefault="00356542" w:rsidP="00356542">
      <w:pPr>
        <w:spacing w:line="360" w:lineRule="exact"/>
        <w:rPr>
          <w:rFonts w:eastAsia="黑体"/>
          <w:sz w:val="28"/>
        </w:rPr>
      </w:pPr>
      <w:r>
        <w:br w:type="page"/>
      </w:r>
    </w:p>
    <w:p w14:paraId="7E5BD651" w14:textId="77777777" w:rsidR="00356542" w:rsidRDefault="00356542" w:rsidP="00356542">
      <w:pPr>
        <w:spacing w:beforeLines="50" w:before="120" w:line="360" w:lineRule="auto"/>
        <w:jc w:val="center"/>
        <w:rPr>
          <w:rFonts w:eastAsia="黑体"/>
          <w:sz w:val="72"/>
          <w:szCs w:val="44"/>
        </w:rPr>
      </w:pPr>
      <w:r>
        <w:rPr>
          <w:rFonts w:eastAsia="黑体" w:hint="eastAsia"/>
          <w:sz w:val="72"/>
          <w:szCs w:val="44"/>
        </w:rPr>
        <w:lastRenderedPageBreak/>
        <w:t>《机器视觉》</w:t>
      </w:r>
    </w:p>
    <w:p w14:paraId="2439E2E7" w14:textId="77777777" w:rsidR="00356542" w:rsidRDefault="00356542" w:rsidP="00356542">
      <w:pPr>
        <w:spacing w:beforeLines="50" w:before="120" w:line="360" w:lineRule="auto"/>
        <w:jc w:val="center"/>
        <w:rPr>
          <w:rFonts w:eastAsia="黑体"/>
          <w:sz w:val="84"/>
          <w:szCs w:val="44"/>
        </w:rPr>
      </w:pPr>
      <w:r>
        <w:rPr>
          <w:rFonts w:eastAsia="黑体" w:hint="eastAsia"/>
          <w:sz w:val="84"/>
          <w:szCs w:val="44"/>
        </w:rPr>
        <w:t>实验报告</w:t>
      </w:r>
    </w:p>
    <w:p w14:paraId="5BC28CF6" w14:textId="77777777" w:rsidR="00356542" w:rsidRDefault="00356542" w:rsidP="00356542">
      <w:pPr>
        <w:spacing w:line="400" w:lineRule="exact"/>
        <w:ind w:firstLineChars="200" w:firstLine="560"/>
        <w:jc w:val="center"/>
        <w:rPr>
          <w:rFonts w:eastAsia="黑体"/>
          <w:sz w:val="28"/>
        </w:rPr>
      </w:pPr>
    </w:p>
    <w:p w14:paraId="51A6996D" w14:textId="77777777" w:rsidR="00356542" w:rsidRDefault="00356542" w:rsidP="00356542">
      <w:pPr>
        <w:jc w:val="center"/>
        <w:rPr>
          <w:rFonts w:eastAsia="黑体"/>
        </w:rPr>
      </w:pPr>
      <w:r>
        <w:rPr>
          <w:rFonts w:eastAsia="黑体" w:hint="eastAsia"/>
          <w:u w:val="single"/>
        </w:rPr>
        <w:t>202</w:t>
      </w:r>
      <w:r>
        <w:rPr>
          <w:rFonts w:eastAsia="黑体"/>
          <w:u w:val="single"/>
        </w:rPr>
        <w:t>1</w:t>
      </w:r>
      <w:r>
        <w:rPr>
          <w:rFonts w:eastAsia="黑体" w:hint="eastAsia"/>
        </w:rPr>
        <w:t>至</w:t>
      </w:r>
      <w:r>
        <w:rPr>
          <w:rFonts w:eastAsia="黑体" w:hint="eastAsia"/>
          <w:u w:val="single"/>
        </w:rPr>
        <w:t>202</w:t>
      </w:r>
      <w:r>
        <w:rPr>
          <w:rFonts w:eastAsia="黑体"/>
          <w:u w:val="single"/>
        </w:rPr>
        <w:t>2</w:t>
      </w:r>
      <w:r>
        <w:rPr>
          <w:rFonts w:eastAsia="黑体" w:hint="eastAsia"/>
        </w:rPr>
        <w:t>学年，第</w:t>
      </w:r>
      <w:r>
        <w:rPr>
          <w:rFonts w:eastAsia="黑体" w:hint="eastAsia"/>
          <w:u w:val="single"/>
        </w:rPr>
        <w:t>2</w:t>
      </w:r>
      <w:r>
        <w:rPr>
          <w:rFonts w:eastAsia="黑体" w:hint="eastAsia"/>
        </w:rPr>
        <w:t>学期</w:t>
      </w:r>
    </w:p>
    <w:p w14:paraId="7F58BF30" w14:textId="77777777" w:rsidR="00356542" w:rsidRDefault="00356542" w:rsidP="00356542">
      <w:pPr>
        <w:jc w:val="center"/>
        <w:rPr>
          <w:rFonts w:eastAsia="黑体"/>
          <w:sz w:val="28"/>
        </w:rPr>
      </w:pPr>
      <w:bookmarkStart w:id="91" w:name="_GoBack"/>
      <w:bookmarkEnd w:id="91"/>
    </w:p>
    <w:p w14:paraId="0AAB976A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73DC8476" w14:textId="77777777" w:rsidR="00356542" w:rsidRDefault="00356542" w:rsidP="00356542">
      <w:pPr>
        <w:jc w:val="center"/>
        <w:rPr>
          <w:rFonts w:eastAsia="黑体"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1990"/>
        <w:gridCol w:w="3827"/>
      </w:tblGrid>
      <w:tr w:rsidR="00356542" w14:paraId="1AFB850F" w14:textId="77777777" w:rsidTr="00356542">
        <w:trPr>
          <w:jc w:val="center"/>
        </w:trPr>
        <w:tc>
          <w:tcPr>
            <w:tcW w:w="241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D2A397" w14:textId="48E6C119" w:rsidR="00356542" w:rsidRDefault="00656271" w:rsidP="00656271">
            <w:pPr>
              <w:ind w:left="0" w:firstLineChars="100" w:firstLine="32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 w:hint="eastAsia"/>
              </w:rPr>
              <w:t>姓</w:t>
            </w:r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/>
              </w:rPr>
              <w:t xml:space="preserve">   </w:t>
            </w:r>
            <w:r>
              <w:rPr>
                <w:rFonts w:eastAsia="黑体" w:hint="eastAsia"/>
              </w:rPr>
              <w:t>名</w:t>
            </w:r>
            <w:r w:rsidR="00356542">
              <w:rPr>
                <w:rFonts w:eastAsia="黑体" w:hint="eastAsia"/>
              </w:rPr>
              <w:t>：</w:t>
            </w:r>
          </w:p>
        </w:tc>
        <w:tc>
          <w:tcPr>
            <w:tcW w:w="3827" w:type="dxa"/>
            <w:tcBorders>
              <w:top w:val="nil"/>
              <w:left w:val="nil"/>
              <w:right w:val="nil"/>
            </w:tcBorders>
          </w:tcPr>
          <w:p w14:paraId="44DADA75" w14:textId="3DED56CC" w:rsidR="00356542" w:rsidRDefault="00356542" w:rsidP="00656271">
            <w:pPr>
              <w:jc w:val="center"/>
              <w:rPr>
                <w:rFonts w:eastAsia="黑体"/>
              </w:rPr>
            </w:pPr>
          </w:p>
        </w:tc>
      </w:tr>
      <w:tr w:rsidR="00356542" w14:paraId="0E931D84" w14:textId="77777777" w:rsidTr="00356542">
        <w:trPr>
          <w:gridBefore w:val="1"/>
          <w:wBefore w:w="426" w:type="dxa"/>
          <w:jc w:val="center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7AF7BDD3" w14:textId="77777777" w:rsidR="00356542" w:rsidRDefault="00356542" w:rsidP="00656271">
            <w:pPr>
              <w:ind w:left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班</w:t>
            </w:r>
            <w:r>
              <w:rPr>
                <w:rFonts w:eastAsia="黑体" w:hint="eastAsia"/>
              </w:rPr>
              <w:t xml:space="preserve">    </w:t>
            </w:r>
            <w:r>
              <w:rPr>
                <w:rFonts w:eastAsia="黑体" w:hint="eastAsia"/>
              </w:rPr>
              <w:t>级：</w:t>
            </w:r>
          </w:p>
        </w:tc>
        <w:tc>
          <w:tcPr>
            <w:tcW w:w="3827" w:type="dxa"/>
            <w:tcBorders>
              <w:left w:val="nil"/>
              <w:right w:val="nil"/>
            </w:tcBorders>
          </w:tcPr>
          <w:p w14:paraId="0D3A3F17" w14:textId="77777777" w:rsidR="00356542" w:rsidRDefault="00356542" w:rsidP="00656271">
            <w:pPr>
              <w:jc w:val="center"/>
              <w:rPr>
                <w:rFonts w:eastAsia="黑体"/>
              </w:rPr>
            </w:pPr>
          </w:p>
        </w:tc>
      </w:tr>
      <w:tr w:rsidR="00356542" w14:paraId="4FC847B9" w14:textId="77777777" w:rsidTr="00356542">
        <w:trPr>
          <w:gridBefore w:val="1"/>
          <w:wBefore w:w="426" w:type="dxa"/>
          <w:jc w:val="center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3CE0015B" w14:textId="77777777" w:rsidR="00356542" w:rsidRDefault="00356542" w:rsidP="00656271">
            <w:pPr>
              <w:ind w:left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学</w:t>
            </w:r>
            <w:r>
              <w:rPr>
                <w:rFonts w:eastAsia="黑体" w:hint="eastAsia"/>
              </w:rPr>
              <w:t xml:space="preserve">    </w:t>
            </w:r>
            <w:r>
              <w:rPr>
                <w:rFonts w:eastAsia="黑体" w:hint="eastAsia"/>
              </w:rPr>
              <w:t>号：</w:t>
            </w:r>
          </w:p>
        </w:tc>
        <w:tc>
          <w:tcPr>
            <w:tcW w:w="3827" w:type="dxa"/>
            <w:tcBorders>
              <w:left w:val="nil"/>
              <w:right w:val="nil"/>
            </w:tcBorders>
          </w:tcPr>
          <w:p w14:paraId="78A0E6EF" w14:textId="77777777" w:rsidR="00356542" w:rsidRDefault="00356542" w:rsidP="00656271">
            <w:pPr>
              <w:jc w:val="center"/>
              <w:rPr>
                <w:rFonts w:eastAsia="黑体"/>
              </w:rPr>
            </w:pPr>
          </w:p>
        </w:tc>
      </w:tr>
      <w:tr w:rsidR="00356542" w14:paraId="14641FAE" w14:textId="77777777" w:rsidTr="00356542">
        <w:trPr>
          <w:gridBefore w:val="1"/>
          <w:wBefore w:w="426" w:type="dxa"/>
          <w:jc w:val="center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5174696F" w14:textId="77777777" w:rsidR="00356542" w:rsidRDefault="00356542" w:rsidP="00656271">
            <w:pPr>
              <w:ind w:left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授课教师：</w:t>
            </w:r>
          </w:p>
        </w:tc>
        <w:tc>
          <w:tcPr>
            <w:tcW w:w="3827" w:type="dxa"/>
            <w:tcBorders>
              <w:left w:val="nil"/>
              <w:right w:val="nil"/>
            </w:tcBorders>
          </w:tcPr>
          <w:p w14:paraId="79FDB05F" w14:textId="77777777" w:rsidR="00356542" w:rsidRDefault="00356542" w:rsidP="00656271">
            <w:pPr>
              <w:jc w:val="center"/>
              <w:rPr>
                <w:rFonts w:eastAsia="黑体"/>
              </w:rPr>
            </w:pPr>
          </w:p>
        </w:tc>
      </w:tr>
      <w:tr w:rsidR="00356542" w14:paraId="1E4DF9C9" w14:textId="77777777" w:rsidTr="00356542">
        <w:trPr>
          <w:gridBefore w:val="1"/>
          <w:wBefore w:w="426" w:type="dxa"/>
          <w:jc w:val="center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602010BA" w14:textId="77777777" w:rsidR="00356542" w:rsidRDefault="00356542" w:rsidP="00656271">
            <w:pPr>
              <w:ind w:left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指导教师：</w:t>
            </w:r>
          </w:p>
        </w:tc>
        <w:tc>
          <w:tcPr>
            <w:tcW w:w="3827" w:type="dxa"/>
            <w:tcBorders>
              <w:left w:val="nil"/>
              <w:right w:val="nil"/>
            </w:tcBorders>
          </w:tcPr>
          <w:p w14:paraId="492EAA74" w14:textId="77777777" w:rsidR="00356542" w:rsidRDefault="00356542" w:rsidP="00656271">
            <w:pPr>
              <w:jc w:val="center"/>
              <w:rPr>
                <w:rFonts w:eastAsia="黑体"/>
              </w:rPr>
            </w:pPr>
          </w:p>
        </w:tc>
      </w:tr>
    </w:tbl>
    <w:p w14:paraId="30745F19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7B711C11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3D4EBE26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10E188F5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374FC79E" w14:textId="77777777" w:rsidR="00356542" w:rsidRDefault="00356542" w:rsidP="00356542">
      <w:pPr>
        <w:jc w:val="center"/>
        <w:rPr>
          <w:rFonts w:eastAsia="黑体"/>
          <w:sz w:val="28"/>
        </w:rPr>
      </w:pPr>
    </w:p>
    <w:p w14:paraId="0AA9BD1C" w14:textId="77777777" w:rsidR="00356542" w:rsidRPr="00C034E6" w:rsidRDefault="00356542" w:rsidP="00356542">
      <w:pPr>
        <w:jc w:val="center"/>
        <w:rPr>
          <w:rFonts w:eastAsia="黑体"/>
          <w:sz w:val="28"/>
        </w:rPr>
      </w:pPr>
      <w:r>
        <w:rPr>
          <w:rFonts w:eastAsia="黑体" w:hint="eastAsia"/>
          <w:sz w:val="28"/>
        </w:rPr>
        <w:t>报告完成时间：</w:t>
      </w:r>
      <w:r>
        <w:rPr>
          <w:rFonts w:eastAsia="黑体" w:hint="eastAsia"/>
          <w:sz w:val="28"/>
          <w:u w:val="single"/>
        </w:rPr>
        <w:t>202</w:t>
      </w:r>
      <w:r>
        <w:rPr>
          <w:rFonts w:eastAsia="黑体"/>
          <w:sz w:val="28"/>
          <w:u w:val="single"/>
        </w:rPr>
        <w:t>2</w:t>
      </w:r>
      <w:r>
        <w:rPr>
          <w:rFonts w:eastAsia="黑体" w:hint="eastAsia"/>
          <w:sz w:val="28"/>
        </w:rPr>
        <w:t>年</w:t>
      </w:r>
      <w:r>
        <w:rPr>
          <w:rFonts w:eastAsia="黑体" w:hint="eastAsia"/>
          <w:sz w:val="28"/>
        </w:rPr>
        <w:t xml:space="preserve">  </w:t>
      </w:r>
      <w:r>
        <w:rPr>
          <w:rFonts w:eastAsia="黑体" w:hint="eastAsia"/>
          <w:sz w:val="28"/>
        </w:rPr>
        <w:t>月</w:t>
      </w:r>
      <w:r>
        <w:rPr>
          <w:rFonts w:eastAsia="黑体" w:hint="eastAsia"/>
          <w:sz w:val="28"/>
        </w:rPr>
        <w:t xml:space="preserve">  </w:t>
      </w:r>
      <w:r>
        <w:rPr>
          <w:rFonts w:eastAsia="黑体" w:hint="eastAsia"/>
          <w:sz w:val="28"/>
        </w:rPr>
        <w:t>日</w:t>
      </w:r>
    </w:p>
    <w:p w14:paraId="2EEA703F" w14:textId="77777777" w:rsidR="00356542" w:rsidRPr="004A4197" w:rsidRDefault="00356542" w:rsidP="00A4760B">
      <w:pPr>
        <w:pStyle w:val="1e"/>
        <w:rPr>
          <w:rFonts w:ascii="Times New Roman" w:hAnsi="Times New Roman" w:cs="Times New Roman" w:hint="eastAsia"/>
        </w:rPr>
      </w:pPr>
    </w:p>
    <w:sectPr w:rsidR="00356542" w:rsidRPr="004A4197" w:rsidSect="00033B54">
      <w:headerReference w:type="default" r:id="rId3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7CEFA5" w14:textId="77777777" w:rsidR="001463BC" w:rsidRDefault="001463BC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A6CEA1F" w14:textId="77777777" w:rsidR="001463BC" w:rsidRDefault="001463BC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55A52" w14:textId="77777777" w:rsidR="001463BC" w:rsidRDefault="001463BC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51747F7" w14:textId="77777777" w:rsidR="001463BC" w:rsidRDefault="001463BC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705FE" w14:textId="77777777" w:rsidR="00356542" w:rsidRPr="00A01CBE" w:rsidRDefault="00356542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66CDBE1C" w14:textId="77777777" w:rsidR="00356542" w:rsidRPr="00A01CBE" w:rsidRDefault="00356542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356542" w:rsidRPr="00A01CBE" w14:paraId="68325900" w14:textId="77777777" w:rsidTr="00A01CBE">
      <w:trPr>
        <w:cantSplit/>
        <w:trHeight w:hRule="exact" w:val="738"/>
      </w:trPr>
      <w:tc>
        <w:tcPr>
          <w:tcW w:w="1134" w:type="dxa"/>
        </w:tcPr>
        <w:p w14:paraId="7E031408" w14:textId="77777777" w:rsidR="00356542" w:rsidRPr="00A01CBE" w:rsidRDefault="00356542" w:rsidP="00A01CBE">
          <w:pPr>
            <w:keepNext/>
            <w:topLinePunct w:val="0"/>
            <w:autoSpaceDE w:val="0"/>
            <w:autoSpaceDN w:val="0"/>
            <w:spacing w:before="0" w:after="0" w:line="360" w:lineRule="auto"/>
            <w:ind w:left="0"/>
            <w:rPr>
              <w:rFonts w:ascii="Huawei Sans" w:hAnsi="Huawei Sans" w:cs="Times New Roman"/>
            </w:rPr>
          </w:pPr>
          <w:r w:rsidRPr="00A01CBE">
            <w:rPr>
              <w:rFonts w:ascii="Huawei Sans" w:hAnsi="Huawei Sans" w:cs="Times New Roman"/>
              <w:noProof/>
            </w:rPr>
            <w:drawing>
              <wp:inline distT="0" distB="0" distL="0" distR="0" wp14:anchorId="524D148E" wp14:editId="721A7CE0">
                <wp:extent cx="424800" cy="432623"/>
                <wp:effectExtent l="0" t="0" r="0" b="5715"/>
                <wp:docPr id="9" name="图片 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6B45" w14:textId="77777777" w:rsidR="00356542" w:rsidRPr="00A01CBE" w:rsidRDefault="00356542" w:rsidP="00A01CBE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2B34135B" w14:textId="433FCD1C" w:rsidR="00356542" w:rsidRPr="00A01CBE" w:rsidRDefault="00356542" w:rsidP="002B27E4">
          <w:pPr>
            <w:ind w:left="0"/>
            <w:jc w:val="center"/>
            <w:rPr>
              <w:rFonts w:ascii="Huawei Sans" w:hAnsi="Huawei Sans"/>
              <w:noProof/>
              <w:sz w:val="18"/>
              <w:szCs w:val="18"/>
            </w:rPr>
          </w:pPr>
          <w:r>
            <w:rPr>
              <w:rFonts w:ascii="Huawei Sans" w:hAnsi="Huawei Sans" w:hint="eastAsia"/>
              <w:noProof/>
              <w:sz w:val="18"/>
              <w:szCs w:val="18"/>
            </w:rPr>
            <w:t>《计算机视觉》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-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物体识别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t>实验手册</w:t>
          </w:r>
        </w:p>
      </w:tc>
      <w:tc>
        <w:tcPr>
          <w:tcW w:w="1134" w:type="dxa"/>
          <w:vAlign w:val="bottom"/>
        </w:tcPr>
        <w:p w14:paraId="07D74302" w14:textId="77777777" w:rsidR="00356542" w:rsidRPr="00A01CBE" w:rsidRDefault="00356542" w:rsidP="00A01CBE">
          <w:pPr>
            <w:ind w:left="0"/>
            <w:jc w:val="right"/>
            <w:rPr>
              <w:rFonts w:ascii="Huawei Sans" w:hAnsi="Huawei Sans"/>
              <w:noProof/>
              <w:sz w:val="18"/>
              <w:szCs w:val="18"/>
            </w:rPr>
          </w:pPr>
          <w:r w:rsidRPr="00A01CBE">
            <w:rPr>
              <w:rFonts w:ascii="Huawei Sans" w:hAnsi="Huawei Sans"/>
              <w:sz w:val="18"/>
              <w:szCs w:val="18"/>
            </w:rPr>
            <w:t>第</w:t>
          </w:r>
          <w:r w:rsidRPr="00A01CBE">
            <w:rPr>
              <w:rFonts w:ascii="Huawei Sans" w:hAnsi="Huawei Sans"/>
              <w:sz w:val="18"/>
              <w:szCs w:val="18"/>
            </w:rPr>
            <w:fldChar w:fldCharType="begin"/>
          </w:r>
          <w:r w:rsidRPr="00A01CBE">
            <w:rPr>
              <w:rFonts w:ascii="Huawei Sans" w:hAnsi="Huawei Sans"/>
              <w:sz w:val="18"/>
              <w:szCs w:val="18"/>
            </w:rPr>
            <w:instrText xml:space="preserve"> PAGE </w:instrText>
          </w:r>
          <w:r w:rsidRPr="00A01CBE">
            <w:rPr>
              <w:rFonts w:ascii="Huawei Sans" w:hAnsi="Huawei Sans"/>
              <w:sz w:val="18"/>
              <w:szCs w:val="18"/>
            </w:rPr>
            <w:fldChar w:fldCharType="separate"/>
          </w:r>
          <w:r w:rsidR="00656271">
            <w:rPr>
              <w:rFonts w:ascii="Huawei Sans" w:hAnsi="Huawei Sans"/>
              <w:noProof/>
              <w:sz w:val="18"/>
              <w:szCs w:val="18"/>
            </w:rPr>
            <w:t>2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fldChar w:fldCharType="end"/>
          </w:r>
          <w:r w:rsidRPr="00A01CBE">
            <w:rPr>
              <w:rFonts w:ascii="Huawei Sans" w:hAnsi="Huawei Sans"/>
              <w:noProof/>
              <w:sz w:val="18"/>
              <w:szCs w:val="18"/>
            </w:rPr>
            <w:t>页</w:t>
          </w:r>
        </w:p>
      </w:tc>
    </w:tr>
  </w:tbl>
  <w:p w14:paraId="6E8D3475" w14:textId="77777777" w:rsidR="00356542" w:rsidRPr="00A01CBE" w:rsidRDefault="00356542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3A225614" w14:textId="77777777" w:rsidR="00356542" w:rsidRPr="00A01CBE" w:rsidRDefault="00356542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116CAA30" w14:textId="77777777" w:rsidR="00356542" w:rsidRDefault="00356542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356542" w:rsidRPr="009D4127" w:rsidRDefault="00356542" w:rsidP="00033B54">
    <w:pPr>
      <w:pStyle w:val="a6"/>
      <w:rPr>
        <w:rFonts w:ascii="Huawei Sans" w:eastAsia="方正兰亭黑简体" w:hAnsi="Huawei Sans"/>
      </w:rPr>
    </w:pPr>
  </w:p>
  <w:p w14:paraId="6619D47F" w14:textId="77777777" w:rsidR="00356542" w:rsidRPr="009D4127" w:rsidRDefault="00356542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356542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356542" w:rsidRPr="009D4127" w:rsidRDefault="00356542" w:rsidP="00854769">
          <w:pPr>
            <w:pStyle w:val="afff9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356542" w:rsidRPr="009D4127" w:rsidRDefault="00356542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17582115" w:rsidR="00356542" w:rsidRPr="009D4127" w:rsidRDefault="00356542" w:rsidP="00970FB9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970FB9">
            <w:rPr>
              <w:rFonts w:ascii="Huawei Sans" w:hAnsi="Huawei Sans" w:hint="eastAsia"/>
              <w:noProof/>
            </w:rPr>
            <w:t>《计算机视觉》</w:t>
          </w:r>
          <w:r w:rsidRPr="00970FB9">
            <w:rPr>
              <w:rFonts w:ascii="Huawei Sans" w:hAnsi="Huawei Sans"/>
              <w:noProof/>
            </w:rPr>
            <w:t>-</w:t>
          </w:r>
          <w:r w:rsidRPr="00970FB9">
            <w:rPr>
              <w:rFonts w:ascii="Huawei Sans" w:hAnsi="Huawei Sans"/>
              <w:noProof/>
            </w:rPr>
            <w:t>物体识别</w:t>
          </w:r>
          <w:r w:rsidRPr="009D4127">
            <w:rPr>
              <w:rFonts w:ascii="Huawei Sans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356542" w:rsidRPr="009D4127" w:rsidRDefault="00356542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427917">
            <w:rPr>
              <w:rFonts w:ascii="Huawei Sans" w:hAnsi="Huawei Sans"/>
              <w:noProof/>
            </w:rPr>
            <w:t>26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356542" w:rsidRPr="009D4127" w:rsidRDefault="00356542" w:rsidP="00033B54">
    <w:pPr>
      <w:pStyle w:val="a6"/>
      <w:rPr>
        <w:rFonts w:ascii="Huawei Sans" w:eastAsia="方正兰亭黑简体" w:hAnsi="Huawei Sans"/>
      </w:rPr>
    </w:pPr>
  </w:p>
  <w:p w14:paraId="76432B8F" w14:textId="77777777" w:rsidR="00356542" w:rsidRPr="009D4127" w:rsidRDefault="00356542" w:rsidP="00033B54">
    <w:pPr>
      <w:pStyle w:val="a6"/>
      <w:rPr>
        <w:rFonts w:ascii="Huawei Sans" w:eastAsia="方正兰亭黑简体" w:hAnsi="Huawei Sans"/>
      </w:rPr>
    </w:pPr>
  </w:p>
  <w:p w14:paraId="2CCE42D9" w14:textId="77777777" w:rsidR="00356542" w:rsidRPr="009D4127" w:rsidRDefault="00356542">
    <w:pPr>
      <w:pStyle w:val="a6"/>
      <w:rPr>
        <w:rFonts w:ascii="Huawei Sans" w:eastAsia="方正兰亭黑简体" w:hAnsi="Huawei Sans"/>
      </w:rPr>
    </w:pPr>
  </w:p>
  <w:p w14:paraId="12BF6744" w14:textId="77777777" w:rsidR="00356542" w:rsidRDefault="00356542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094176"/>
    <w:multiLevelType w:val="hybridMultilevel"/>
    <w:tmpl w:val="FC807EA2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83F3261"/>
    <w:multiLevelType w:val="hybridMultilevel"/>
    <w:tmpl w:val="D7A8DC48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9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C7C10"/>
    <w:multiLevelType w:val="hybridMultilevel"/>
    <w:tmpl w:val="71564B2C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0EF2554"/>
    <w:multiLevelType w:val="hybridMultilevel"/>
    <w:tmpl w:val="5E4615C0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36A4E4A"/>
    <w:multiLevelType w:val="hybridMultilevel"/>
    <w:tmpl w:val="5F5CDA1A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C03D29"/>
    <w:multiLevelType w:val="hybridMultilevel"/>
    <w:tmpl w:val="FDC625B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5D4E53E1"/>
    <w:multiLevelType w:val="hybridMultilevel"/>
    <w:tmpl w:val="508A0CB0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3" w15:restartNumberingAfterBreak="0">
    <w:nsid w:val="5FFF0109"/>
    <w:multiLevelType w:val="hybridMultilevel"/>
    <w:tmpl w:val="BF549888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CE0220B"/>
    <w:multiLevelType w:val="hybridMultilevel"/>
    <w:tmpl w:val="56300262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8" w15:restartNumberingAfterBreak="0">
    <w:nsid w:val="6F392109"/>
    <w:multiLevelType w:val="hybridMultilevel"/>
    <w:tmpl w:val="174E932A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"/>
  </w:num>
  <w:num w:numId="5">
    <w:abstractNumId w:val="16"/>
  </w:num>
  <w:num w:numId="6">
    <w:abstractNumId w:val="5"/>
  </w:num>
  <w:num w:numId="7">
    <w:abstractNumId w:val="1"/>
  </w:num>
  <w:num w:numId="8">
    <w:abstractNumId w:val="13"/>
  </w:num>
  <w:num w:numId="9">
    <w:abstractNumId w:val="20"/>
  </w:num>
  <w:num w:numId="10">
    <w:abstractNumId w:val="15"/>
  </w:num>
  <w:num w:numId="11">
    <w:abstractNumId w:val="24"/>
  </w:num>
  <w:num w:numId="12">
    <w:abstractNumId w:val="0"/>
  </w:num>
  <w:num w:numId="13">
    <w:abstractNumId w:val="2"/>
  </w:num>
  <w:num w:numId="14">
    <w:abstractNumId w:val="4"/>
  </w:num>
  <w:num w:numId="15">
    <w:abstractNumId w:val="29"/>
  </w:num>
  <w:num w:numId="16">
    <w:abstractNumId w:val="25"/>
  </w:num>
  <w:num w:numId="17">
    <w:abstractNumId w:val="17"/>
  </w:num>
  <w:num w:numId="18">
    <w:abstractNumId w:val="19"/>
  </w:num>
  <w:num w:numId="19">
    <w:abstractNumId w:val="23"/>
  </w:num>
  <w:num w:numId="20">
    <w:abstractNumId w:val="27"/>
  </w:num>
  <w:num w:numId="21">
    <w:abstractNumId w:val="22"/>
  </w:num>
  <w:num w:numId="22">
    <w:abstractNumId w:val="28"/>
  </w:num>
  <w:num w:numId="23">
    <w:abstractNumId w:val="7"/>
  </w:num>
  <w:num w:numId="24">
    <w:abstractNumId w:val="21"/>
  </w:num>
  <w:num w:numId="25">
    <w:abstractNumId w:val="3"/>
  </w:num>
  <w:num w:numId="26">
    <w:abstractNumId w:val="12"/>
  </w:num>
  <w:num w:numId="27">
    <w:abstractNumId w:val="9"/>
  </w:num>
  <w:num w:numId="28">
    <w:abstractNumId w:val="18"/>
  </w:num>
  <w:num w:numId="29">
    <w:abstractNumId w:val="31"/>
  </w:num>
  <w:num w:numId="30">
    <w:abstractNumId w:val="32"/>
  </w:num>
  <w:num w:numId="3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6"/>
  </w:num>
  <w:num w:numId="43">
    <w:abstractNumId w:val="8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92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3EA2"/>
    <w:rsid w:val="00054DE4"/>
    <w:rsid w:val="000605DA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CAB"/>
    <w:rsid w:val="0008037B"/>
    <w:rsid w:val="0008048D"/>
    <w:rsid w:val="00080838"/>
    <w:rsid w:val="00080D2F"/>
    <w:rsid w:val="00081C55"/>
    <w:rsid w:val="00082C9D"/>
    <w:rsid w:val="00082F3F"/>
    <w:rsid w:val="000834DE"/>
    <w:rsid w:val="00083A51"/>
    <w:rsid w:val="000849B0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875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319C"/>
    <w:rsid w:val="000D41DD"/>
    <w:rsid w:val="000D4B75"/>
    <w:rsid w:val="000D57E7"/>
    <w:rsid w:val="000D601E"/>
    <w:rsid w:val="000D79DE"/>
    <w:rsid w:val="000E12FE"/>
    <w:rsid w:val="000E1585"/>
    <w:rsid w:val="000E16AA"/>
    <w:rsid w:val="000E1DFA"/>
    <w:rsid w:val="000E3396"/>
    <w:rsid w:val="000E3FA8"/>
    <w:rsid w:val="000E48ED"/>
    <w:rsid w:val="000E5B3B"/>
    <w:rsid w:val="000F0D25"/>
    <w:rsid w:val="000F21A1"/>
    <w:rsid w:val="000F443B"/>
    <w:rsid w:val="000F4683"/>
    <w:rsid w:val="000F536E"/>
    <w:rsid w:val="000F5527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5397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5A6A"/>
    <w:rsid w:val="001463BC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29EA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546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B6B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654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17F1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39E2"/>
    <w:rsid w:val="00234225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1F0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735"/>
    <w:rsid w:val="002A486C"/>
    <w:rsid w:val="002A571E"/>
    <w:rsid w:val="002A5DEE"/>
    <w:rsid w:val="002A7E08"/>
    <w:rsid w:val="002B0014"/>
    <w:rsid w:val="002B12E7"/>
    <w:rsid w:val="002B1F00"/>
    <w:rsid w:val="002B27E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496"/>
    <w:rsid w:val="00305BEB"/>
    <w:rsid w:val="00305FB3"/>
    <w:rsid w:val="00306280"/>
    <w:rsid w:val="00307DBA"/>
    <w:rsid w:val="00310E85"/>
    <w:rsid w:val="00311171"/>
    <w:rsid w:val="00312DF1"/>
    <w:rsid w:val="003141CC"/>
    <w:rsid w:val="00314574"/>
    <w:rsid w:val="003162AE"/>
    <w:rsid w:val="0031692E"/>
    <w:rsid w:val="00316C8E"/>
    <w:rsid w:val="0031760A"/>
    <w:rsid w:val="00320117"/>
    <w:rsid w:val="00321154"/>
    <w:rsid w:val="00322063"/>
    <w:rsid w:val="003222C5"/>
    <w:rsid w:val="00325029"/>
    <w:rsid w:val="003255A2"/>
    <w:rsid w:val="003267BB"/>
    <w:rsid w:val="00327963"/>
    <w:rsid w:val="00327A89"/>
    <w:rsid w:val="003324AE"/>
    <w:rsid w:val="003344D9"/>
    <w:rsid w:val="00336245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6542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40D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1ADE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7887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60F"/>
    <w:rsid w:val="00400F61"/>
    <w:rsid w:val="00401AF5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071"/>
    <w:rsid w:val="00420B72"/>
    <w:rsid w:val="00422748"/>
    <w:rsid w:val="004278B5"/>
    <w:rsid w:val="00427917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25F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509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AB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A4197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070"/>
    <w:rsid w:val="005135D9"/>
    <w:rsid w:val="0051509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141"/>
    <w:rsid w:val="0057476C"/>
    <w:rsid w:val="0057502B"/>
    <w:rsid w:val="005750C8"/>
    <w:rsid w:val="00575DF7"/>
    <w:rsid w:val="00577A5F"/>
    <w:rsid w:val="00577A8B"/>
    <w:rsid w:val="00577CDF"/>
    <w:rsid w:val="00581446"/>
    <w:rsid w:val="00581962"/>
    <w:rsid w:val="00582019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3532"/>
    <w:rsid w:val="005C4B55"/>
    <w:rsid w:val="005C4E64"/>
    <w:rsid w:val="005C4F86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3915"/>
    <w:rsid w:val="00655365"/>
    <w:rsid w:val="00656271"/>
    <w:rsid w:val="00656D35"/>
    <w:rsid w:val="00656DFB"/>
    <w:rsid w:val="006611CD"/>
    <w:rsid w:val="00661235"/>
    <w:rsid w:val="00662E2B"/>
    <w:rsid w:val="006646A8"/>
    <w:rsid w:val="006651F6"/>
    <w:rsid w:val="00665B0E"/>
    <w:rsid w:val="00665C57"/>
    <w:rsid w:val="006704FD"/>
    <w:rsid w:val="00672951"/>
    <w:rsid w:val="00674A4C"/>
    <w:rsid w:val="00675D41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5EA3"/>
    <w:rsid w:val="00696E27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B7149"/>
    <w:rsid w:val="006C1E0B"/>
    <w:rsid w:val="006C3938"/>
    <w:rsid w:val="006C425F"/>
    <w:rsid w:val="006C4329"/>
    <w:rsid w:val="006C559F"/>
    <w:rsid w:val="006C65AA"/>
    <w:rsid w:val="006C756C"/>
    <w:rsid w:val="006C7975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7C2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176C6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B6FDA"/>
    <w:rsid w:val="007C0C8B"/>
    <w:rsid w:val="007C16D6"/>
    <w:rsid w:val="007C1FCE"/>
    <w:rsid w:val="007C58EA"/>
    <w:rsid w:val="007C5C5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47A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56B0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275C1"/>
    <w:rsid w:val="00832F4E"/>
    <w:rsid w:val="008330FA"/>
    <w:rsid w:val="008354A3"/>
    <w:rsid w:val="008373AD"/>
    <w:rsid w:val="0084058A"/>
    <w:rsid w:val="00841556"/>
    <w:rsid w:val="00842A43"/>
    <w:rsid w:val="00843274"/>
    <w:rsid w:val="0084363F"/>
    <w:rsid w:val="00843817"/>
    <w:rsid w:val="0084475E"/>
    <w:rsid w:val="0084486C"/>
    <w:rsid w:val="008455AF"/>
    <w:rsid w:val="0084655B"/>
    <w:rsid w:val="00846BB0"/>
    <w:rsid w:val="0085060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479"/>
    <w:rsid w:val="00854769"/>
    <w:rsid w:val="008558AA"/>
    <w:rsid w:val="008562FD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A5D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6EF6"/>
    <w:rsid w:val="008B0E3E"/>
    <w:rsid w:val="008B17EE"/>
    <w:rsid w:val="008B34F2"/>
    <w:rsid w:val="008B409A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3D8A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879"/>
    <w:rsid w:val="00965B42"/>
    <w:rsid w:val="00967337"/>
    <w:rsid w:val="00967407"/>
    <w:rsid w:val="00967511"/>
    <w:rsid w:val="0096779F"/>
    <w:rsid w:val="00970D02"/>
    <w:rsid w:val="00970FB9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5C6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CBE"/>
    <w:rsid w:val="00A01EBD"/>
    <w:rsid w:val="00A02096"/>
    <w:rsid w:val="00A0237C"/>
    <w:rsid w:val="00A02EF3"/>
    <w:rsid w:val="00A03BF9"/>
    <w:rsid w:val="00A053E8"/>
    <w:rsid w:val="00A06748"/>
    <w:rsid w:val="00A07CC4"/>
    <w:rsid w:val="00A07EFA"/>
    <w:rsid w:val="00A07FFB"/>
    <w:rsid w:val="00A103A7"/>
    <w:rsid w:val="00A12301"/>
    <w:rsid w:val="00A13D67"/>
    <w:rsid w:val="00A142D6"/>
    <w:rsid w:val="00A15018"/>
    <w:rsid w:val="00A179B0"/>
    <w:rsid w:val="00A20093"/>
    <w:rsid w:val="00A207D3"/>
    <w:rsid w:val="00A20DAD"/>
    <w:rsid w:val="00A21A21"/>
    <w:rsid w:val="00A22743"/>
    <w:rsid w:val="00A22BAD"/>
    <w:rsid w:val="00A24A27"/>
    <w:rsid w:val="00A25571"/>
    <w:rsid w:val="00A258B2"/>
    <w:rsid w:val="00A27105"/>
    <w:rsid w:val="00A30296"/>
    <w:rsid w:val="00A32195"/>
    <w:rsid w:val="00A3398E"/>
    <w:rsid w:val="00A37508"/>
    <w:rsid w:val="00A37BAA"/>
    <w:rsid w:val="00A40B3C"/>
    <w:rsid w:val="00A42333"/>
    <w:rsid w:val="00A47302"/>
    <w:rsid w:val="00A4760B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3CDC"/>
    <w:rsid w:val="00A65E23"/>
    <w:rsid w:val="00A67072"/>
    <w:rsid w:val="00A673A0"/>
    <w:rsid w:val="00A6744F"/>
    <w:rsid w:val="00A67911"/>
    <w:rsid w:val="00A70A70"/>
    <w:rsid w:val="00A73D37"/>
    <w:rsid w:val="00A73FA6"/>
    <w:rsid w:val="00A7532F"/>
    <w:rsid w:val="00A75ACB"/>
    <w:rsid w:val="00A76E5D"/>
    <w:rsid w:val="00A8123B"/>
    <w:rsid w:val="00A81AF3"/>
    <w:rsid w:val="00A82F82"/>
    <w:rsid w:val="00A83E06"/>
    <w:rsid w:val="00A8616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5B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3F2"/>
    <w:rsid w:val="00B1346D"/>
    <w:rsid w:val="00B13EB0"/>
    <w:rsid w:val="00B142C6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3BFF"/>
    <w:rsid w:val="00B476CD"/>
    <w:rsid w:val="00B51A60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1F9F"/>
    <w:rsid w:val="00B82F1B"/>
    <w:rsid w:val="00B8360E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B7BF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451F"/>
    <w:rsid w:val="00BE05AF"/>
    <w:rsid w:val="00BE174A"/>
    <w:rsid w:val="00BE194F"/>
    <w:rsid w:val="00BE1DA9"/>
    <w:rsid w:val="00BE2974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419"/>
    <w:rsid w:val="00C05792"/>
    <w:rsid w:val="00C060BC"/>
    <w:rsid w:val="00C066BC"/>
    <w:rsid w:val="00C06F68"/>
    <w:rsid w:val="00C07C21"/>
    <w:rsid w:val="00C07E78"/>
    <w:rsid w:val="00C11C3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3452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B0F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59C"/>
    <w:rsid w:val="00C85E9D"/>
    <w:rsid w:val="00C87457"/>
    <w:rsid w:val="00C87587"/>
    <w:rsid w:val="00C9043E"/>
    <w:rsid w:val="00C919E6"/>
    <w:rsid w:val="00C91D8E"/>
    <w:rsid w:val="00C92BC4"/>
    <w:rsid w:val="00C95961"/>
    <w:rsid w:val="00CA2538"/>
    <w:rsid w:val="00CA29F8"/>
    <w:rsid w:val="00CA332F"/>
    <w:rsid w:val="00CA563B"/>
    <w:rsid w:val="00CA5672"/>
    <w:rsid w:val="00CA5B38"/>
    <w:rsid w:val="00CA64E4"/>
    <w:rsid w:val="00CB00A4"/>
    <w:rsid w:val="00CB043F"/>
    <w:rsid w:val="00CB0A2F"/>
    <w:rsid w:val="00CB12B5"/>
    <w:rsid w:val="00CB1619"/>
    <w:rsid w:val="00CB32ED"/>
    <w:rsid w:val="00CB472C"/>
    <w:rsid w:val="00CB76A4"/>
    <w:rsid w:val="00CC0FB5"/>
    <w:rsid w:val="00CC1FA6"/>
    <w:rsid w:val="00CC5335"/>
    <w:rsid w:val="00CC7F17"/>
    <w:rsid w:val="00CD1237"/>
    <w:rsid w:val="00CD1F3E"/>
    <w:rsid w:val="00CD510E"/>
    <w:rsid w:val="00CD5637"/>
    <w:rsid w:val="00CD5FCA"/>
    <w:rsid w:val="00CD62B5"/>
    <w:rsid w:val="00CD7055"/>
    <w:rsid w:val="00CE31C9"/>
    <w:rsid w:val="00CE324F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55D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5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481"/>
    <w:rsid w:val="00DD12E4"/>
    <w:rsid w:val="00DD2D28"/>
    <w:rsid w:val="00DD3238"/>
    <w:rsid w:val="00DD370A"/>
    <w:rsid w:val="00DD3ABB"/>
    <w:rsid w:val="00DD5B11"/>
    <w:rsid w:val="00DD6986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54E"/>
    <w:rsid w:val="00E01D44"/>
    <w:rsid w:val="00E01F77"/>
    <w:rsid w:val="00E02ED6"/>
    <w:rsid w:val="00E04463"/>
    <w:rsid w:val="00E04EEA"/>
    <w:rsid w:val="00E059F3"/>
    <w:rsid w:val="00E05DD8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0A6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55B5"/>
    <w:rsid w:val="00E609C5"/>
    <w:rsid w:val="00E61514"/>
    <w:rsid w:val="00E63113"/>
    <w:rsid w:val="00E6587E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92B"/>
    <w:rsid w:val="00E91CFC"/>
    <w:rsid w:val="00E92188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079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99E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309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25F9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BAD"/>
    <w:rsid w:val="00F46D70"/>
    <w:rsid w:val="00F47143"/>
    <w:rsid w:val="00F50371"/>
    <w:rsid w:val="00F5170C"/>
    <w:rsid w:val="00F53A66"/>
    <w:rsid w:val="00F53ACE"/>
    <w:rsid w:val="00F54CD2"/>
    <w:rsid w:val="00F55CCB"/>
    <w:rsid w:val="00F56113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366"/>
    <w:rsid w:val="00F738F5"/>
    <w:rsid w:val="00F739A7"/>
    <w:rsid w:val="00F73F7D"/>
    <w:rsid w:val="00F749B0"/>
    <w:rsid w:val="00F75204"/>
    <w:rsid w:val="00F7529E"/>
    <w:rsid w:val="00F753E7"/>
    <w:rsid w:val="00F75C29"/>
    <w:rsid w:val="00F77175"/>
    <w:rsid w:val="00F771FE"/>
    <w:rsid w:val="00F8338E"/>
    <w:rsid w:val="00F85AF1"/>
    <w:rsid w:val="00F87A53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2A79"/>
    <w:rsid w:val="00FA5CD5"/>
    <w:rsid w:val="00FA7295"/>
    <w:rsid w:val="00FB1848"/>
    <w:rsid w:val="00FB3A49"/>
    <w:rsid w:val="00FB4062"/>
    <w:rsid w:val="00FB456A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63A1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0605DA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Char"/>
    <w:autoRedefine/>
    <w:qFormat/>
    <w:rsid w:val="000605DA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0605DA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0605DA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Char"/>
    <w:autoRedefine/>
    <w:qFormat/>
    <w:rsid w:val="000605DA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Char"/>
    <w:autoRedefine/>
    <w:qFormat/>
    <w:rsid w:val="000605DA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link w:val="6Char"/>
    <w:qFormat/>
    <w:rsid w:val="000605DA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rsid w:val="000605DA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Char"/>
    <w:rsid w:val="000605DA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Char"/>
    <w:rsid w:val="000605DA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0605DA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0605DA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0605DA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rsid w:val="000605DA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0605DA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0605DA"/>
  </w:style>
  <w:style w:type="paragraph" w:customStyle="1" w:styleId="FigureDescription">
    <w:name w:val="Figure Description"/>
    <w:next w:val="Figure"/>
    <w:link w:val="FigureDescription0"/>
    <w:rsid w:val="000605DA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0605DA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0605DA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0605DA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0605DA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0605DA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0605DA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0605DA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0605DA"/>
    <w:pPr>
      <w:spacing w:after="560"/>
    </w:pPr>
  </w:style>
  <w:style w:type="numbering" w:styleId="111111">
    <w:name w:val="Outline List 2"/>
    <w:basedOn w:val="a5"/>
    <w:semiHidden/>
    <w:rsid w:val="000605DA"/>
  </w:style>
  <w:style w:type="paragraph" w:customStyle="1" w:styleId="ItemList">
    <w:name w:val="Item List"/>
    <w:link w:val="ItemList0"/>
    <w:rsid w:val="000605DA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0605DA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0605DA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0605DA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0605DA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0605DA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0605DA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0605DA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0605DA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0605DA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0605DA"/>
    <w:pPr>
      <w:jc w:val="center"/>
    </w:pPr>
    <w:rPr>
      <w:b/>
    </w:rPr>
  </w:style>
  <w:style w:type="table" w:styleId="a7">
    <w:name w:val="Table Grid"/>
    <w:basedOn w:val="a4"/>
    <w:rsid w:val="000605DA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0605DA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0605DA"/>
    <w:pPr>
      <w:numPr>
        <w:numId w:val="7"/>
      </w:numPr>
    </w:pPr>
  </w:style>
  <w:style w:type="paragraph" w:customStyle="1" w:styleId="SubItemListText">
    <w:name w:val="Sub Item List Text"/>
    <w:rsid w:val="000605DA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8">
    <w:name w:val="Title"/>
    <w:basedOn w:val="a2"/>
    <w:link w:val="Char0"/>
    <w:qFormat/>
    <w:rsid w:val="000605DA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9">
    <w:name w:val="Table Professional"/>
    <w:basedOn w:val="a4"/>
    <w:semiHidden/>
    <w:rsid w:val="000605DA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0605DA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0605DA"/>
    <w:rPr>
      <w:sz w:val="18"/>
      <w:szCs w:val="18"/>
    </w:rPr>
  </w:style>
  <w:style w:type="paragraph" w:customStyle="1" w:styleId="TerminalDisplay">
    <w:name w:val="Terminal Display"/>
    <w:rsid w:val="000605DA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605DA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autoRedefine/>
    <w:uiPriority w:val="39"/>
    <w:qFormat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31">
    <w:name w:val="toc 3"/>
    <w:basedOn w:val="a2"/>
    <w:next w:val="a2"/>
    <w:uiPriority w:val="39"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41">
    <w:name w:val="toc 4"/>
    <w:basedOn w:val="a2"/>
    <w:next w:val="a2"/>
    <w:uiPriority w:val="39"/>
    <w:rsid w:val="000605DA"/>
    <w:pPr>
      <w:ind w:left="0"/>
    </w:pPr>
    <w:rPr>
      <w:rFonts w:ascii="Huawei Sans" w:hAnsi="Huawei Sans"/>
      <w:sz w:val="20"/>
      <w:szCs w:val="20"/>
    </w:rPr>
  </w:style>
  <w:style w:type="paragraph" w:styleId="52">
    <w:name w:val="toc 5"/>
    <w:basedOn w:val="a2"/>
    <w:next w:val="a2"/>
    <w:uiPriority w:val="39"/>
    <w:rsid w:val="000605DA"/>
    <w:pPr>
      <w:ind w:left="0"/>
    </w:pPr>
    <w:rPr>
      <w:rFonts w:ascii="Huawei Sans" w:hAnsi="Huawei Sans"/>
      <w:sz w:val="20"/>
    </w:rPr>
  </w:style>
  <w:style w:type="paragraph" w:styleId="60">
    <w:name w:val="toc 6"/>
    <w:basedOn w:val="a2"/>
    <w:next w:val="a2"/>
    <w:autoRedefine/>
    <w:uiPriority w:val="39"/>
    <w:rsid w:val="000605DA"/>
    <w:pPr>
      <w:ind w:left="2100"/>
    </w:pPr>
    <w:rPr>
      <w:rFonts w:ascii="Huawei Sans" w:hAnsi="Huawei Sans"/>
      <w:sz w:val="24"/>
    </w:rPr>
  </w:style>
  <w:style w:type="paragraph" w:styleId="70">
    <w:name w:val="toc 7"/>
    <w:basedOn w:val="a2"/>
    <w:next w:val="a2"/>
    <w:autoRedefine/>
    <w:uiPriority w:val="39"/>
    <w:rsid w:val="000605DA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0605DA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0605DA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0605DA"/>
    <w:rPr>
      <w:sz w:val="24"/>
    </w:rPr>
  </w:style>
  <w:style w:type="paragraph" w:styleId="21">
    <w:name w:val="index 2"/>
    <w:basedOn w:val="a2"/>
    <w:next w:val="a2"/>
    <w:autoRedefine/>
    <w:semiHidden/>
    <w:rsid w:val="000605DA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0605DA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0605DA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0605DA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0605DA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0605DA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0605DA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0605DA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link w:val="Char1"/>
    <w:semiHidden/>
    <w:rsid w:val="000605DA"/>
    <w:pPr>
      <w:shd w:val="clear" w:color="auto" w:fill="000080"/>
    </w:pPr>
  </w:style>
  <w:style w:type="paragraph" w:styleId="ac">
    <w:name w:val="footer"/>
    <w:basedOn w:val="HeadingLeft"/>
    <w:link w:val="Char2"/>
    <w:uiPriority w:val="99"/>
    <w:rsid w:val="000605D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0605DA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rsid w:val="000605D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d">
    <w:name w:val="Hyperlink"/>
    <w:uiPriority w:val="99"/>
    <w:rsid w:val="000605DA"/>
    <w:rPr>
      <w:color w:val="0000FF"/>
      <w:u w:val="none"/>
    </w:rPr>
  </w:style>
  <w:style w:type="paragraph" w:customStyle="1" w:styleId="CopyrightDeclaration">
    <w:name w:val="Copyright Declaration"/>
    <w:semiHidden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0605DA"/>
  </w:style>
  <w:style w:type="paragraph" w:customStyle="1" w:styleId="TableHeading">
    <w:name w:val="Table Heading"/>
    <w:basedOn w:val="a2"/>
    <w:link w:val="TableHeading0"/>
    <w:rsid w:val="000605DA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0605DA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0605DA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e">
    <w:name w:val="macro"/>
    <w:link w:val="Char3"/>
    <w:semiHidden/>
    <w:rsid w:val="000605D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4"/>
    <w:uiPriority w:val="99"/>
    <w:rsid w:val="000605DA"/>
    <w:rPr>
      <w:sz w:val="18"/>
      <w:szCs w:val="18"/>
    </w:rPr>
  </w:style>
  <w:style w:type="character" w:styleId="af0">
    <w:name w:val="footnote reference"/>
    <w:basedOn w:val="a3"/>
    <w:rsid w:val="000605DA"/>
    <w:rPr>
      <w:vertAlign w:val="superscript"/>
    </w:rPr>
  </w:style>
  <w:style w:type="paragraph" w:styleId="af1">
    <w:name w:val="Balloon Text"/>
    <w:basedOn w:val="a2"/>
    <w:link w:val="Char5"/>
    <w:semiHidden/>
    <w:rsid w:val="000605DA"/>
    <w:rPr>
      <w:sz w:val="18"/>
      <w:szCs w:val="18"/>
    </w:rPr>
  </w:style>
  <w:style w:type="paragraph" w:styleId="af2">
    <w:name w:val="annotation text"/>
    <w:basedOn w:val="a2"/>
    <w:link w:val="Char6"/>
    <w:semiHidden/>
    <w:rsid w:val="000605DA"/>
  </w:style>
  <w:style w:type="character" w:styleId="af3">
    <w:name w:val="annotation reference"/>
    <w:basedOn w:val="a3"/>
    <w:semiHidden/>
    <w:rsid w:val="000605DA"/>
    <w:rPr>
      <w:sz w:val="21"/>
      <w:szCs w:val="21"/>
    </w:rPr>
  </w:style>
  <w:style w:type="paragraph" w:styleId="af4">
    <w:name w:val="annotation subject"/>
    <w:basedOn w:val="af2"/>
    <w:next w:val="af2"/>
    <w:link w:val="Char7"/>
    <w:semiHidden/>
    <w:rsid w:val="000605DA"/>
    <w:rPr>
      <w:b/>
      <w:bCs/>
    </w:rPr>
  </w:style>
  <w:style w:type="paragraph" w:styleId="42">
    <w:name w:val="index 4"/>
    <w:basedOn w:val="a2"/>
    <w:next w:val="a2"/>
    <w:autoRedefine/>
    <w:semiHidden/>
    <w:rsid w:val="000605DA"/>
    <w:pPr>
      <w:ind w:left="1260"/>
    </w:pPr>
  </w:style>
  <w:style w:type="paragraph" w:styleId="af5">
    <w:name w:val="index heading"/>
    <w:basedOn w:val="a2"/>
    <w:next w:val="13"/>
    <w:semiHidden/>
    <w:rsid w:val="000605DA"/>
    <w:rPr>
      <w:rFonts w:ascii="Arial" w:hAnsi="Arial"/>
      <w:b/>
      <w:bCs/>
    </w:rPr>
  </w:style>
  <w:style w:type="paragraph" w:styleId="af6">
    <w:name w:val="caption"/>
    <w:basedOn w:val="a2"/>
    <w:next w:val="a2"/>
    <w:link w:val="Char8"/>
    <w:qFormat/>
    <w:rsid w:val="000605DA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link w:val="Char9"/>
    <w:semiHidden/>
    <w:rsid w:val="000605DA"/>
  </w:style>
  <w:style w:type="character" w:styleId="af8">
    <w:name w:val="endnote reference"/>
    <w:basedOn w:val="a3"/>
    <w:semiHidden/>
    <w:rsid w:val="000605DA"/>
    <w:rPr>
      <w:vertAlign w:val="superscript"/>
    </w:rPr>
  </w:style>
  <w:style w:type="paragraph" w:styleId="af9">
    <w:name w:val="table of authorities"/>
    <w:basedOn w:val="a2"/>
    <w:next w:val="a2"/>
    <w:semiHidden/>
    <w:rsid w:val="000605DA"/>
    <w:pPr>
      <w:ind w:left="420"/>
    </w:pPr>
  </w:style>
  <w:style w:type="paragraph" w:styleId="afa">
    <w:name w:val="toa heading"/>
    <w:basedOn w:val="a2"/>
    <w:next w:val="a2"/>
    <w:semiHidden/>
    <w:rsid w:val="000605DA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0605DA"/>
    <w:pPr>
      <w:outlineLvl w:val="9"/>
    </w:pPr>
  </w:style>
  <w:style w:type="character" w:styleId="HTML">
    <w:name w:val="HTML Variable"/>
    <w:basedOn w:val="a3"/>
    <w:semiHidden/>
    <w:rsid w:val="000605DA"/>
    <w:rPr>
      <w:i/>
      <w:iCs/>
    </w:rPr>
  </w:style>
  <w:style w:type="character" w:styleId="HTML0">
    <w:name w:val="HTML Typewriter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0605D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0605DA"/>
    <w:rPr>
      <w:i/>
      <w:iCs/>
    </w:rPr>
  </w:style>
  <w:style w:type="character" w:styleId="HTML3">
    <w:name w:val="HTML Definition"/>
    <w:basedOn w:val="a3"/>
    <w:semiHidden/>
    <w:rsid w:val="000605DA"/>
    <w:rPr>
      <w:i/>
      <w:iCs/>
    </w:rPr>
  </w:style>
  <w:style w:type="character" w:styleId="HTML4">
    <w:name w:val="HTML Keyboard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0605DA"/>
  </w:style>
  <w:style w:type="character" w:styleId="HTML6">
    <w:name w:val="HTML Sample"/>
    <w:basedOn w:val="a3"/>
    <w:semiHidden/>
    <w:rsid w:val="000605DA"/>
    <w:rPr>
      <w:rFonts w:ascii="Courier New" w:hAnsi="Courier New" w:cs="Courier New"/>
    </w:rPr>
  </w:style>
  <w:style w:type="character" w:styleId="HTML7">
    <w:name w:val="HTML Cite"/>
    <w:basedOn w:val="a3"/>
    <w:semiHidden/>
    <w:rsid w:val="000605DA"/>
    <w:rPr>
      <w:i/>
      <w:iCs/>
    </w:rPr>
  </w:style>
  <w:style w:type="paragraph" w:styleId="HTML8">
    <w:name w:val="HTML Preformatted"/>
    <w:basedOn w:val="a2"/>
    <w:link w:val="HTMLChar0"/>
    <w:semiHidden/>
    <w:rsid w:val="000605DA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link w:val="Chara"/>
    <w:semiHidden/>
    <w:rsid w:val="000605DA"/>
  </w:style>
  <w:style w:type="paragraph" w:styleId="afd">
    <w:name w:val="Plain Text"/>
    <w:basedOn w:val="a2"/>
    <w:link w:val="Charb"/>
    <w:semiHidden/>
    <w:rsid w:val="000605DA"/>
    <w:rPr>
      <w:rFonts w:ascii="宋体" w:hAnsi="Courier New" w:cs="Courier New"/>
    </w:rPr>
  </w:style>
  <w:style w:type="table" w:styleId="afe">
    <w:name w:val="Table Elegant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link w:val="Charc"/>
    <w:semiHidden/>
    <w:rsid w:val="000605DA"/>
  </w:style>
  <w:style w:type="paragraph" w:styleId="aff0">
    <w:name w:val="Subtitle"/>
    <w:basedOn w:val="a2"/>
    <w:link w:val="Chard"/>
    <w:qFormat/>
    <w:rsid w:val="000605DA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0605DA"/>
    <w:rPr>
      <w:rFonts w:ascii="Arial" w:hAnsi="Arial"/>
    </w:rPr>
  </w:style>
  <w:style w:type="table" w:styleId="17">
    <w:name w:val="Table Simp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link w:val="Chare"/>
    <w:semiHidden/>
    <w:rsid w:val="000605DA"/>
    <w:pPr>
      <w:ind w:leftChars="2100" w:left="100"/>
    </w:pPr>
  </w:style>
  <w:style w:type="table" w:styleId="18">
    <w:name w:val="Table Subt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0605DA"/>
    <w:pPr>
      <w:ind w:left="200" w:hangingChars="200" w:hanging="200"/>
    </w:pPr>
  </w:style>
  <w:style w:type="paragraph" w:styleId="28">
    <w:name w:val="List 2"/>
    <w:basedOn w:val="a2"/>
    <w:semiHidden/>
    <w:rsid w:val="000605DA"/>
    <w:pPr>
      <w:ind w:leftChars="200" w:left="100" w:hangingChars="200" w:hanging="200"/>
    </w:pPr>
  </w:style>
  <w:style w:type="paragraph" w:styleId="38">
    <w:name w:val="List 3"/>
    <w:basedOn w:val="a2"/>
    <w:semiHidden/>
    <w:rsid w:val="000605DA"/>
    <w:pPr>
      <w:ind w:leftChars="400" w:left="100" w:hangingChars="200" w:hanging="200"/>
    </w:pPr>
  </w:style>
  <w:style w:type="paragraph" w:styleId="44">
    <w:name w:val="List 4"/>
    <w:basedOn w:val="a2"/>
    <w:semiHidden/>
    <w:rsid w:val="000605DA"/>
    <w:pPr>
      <w:ind w:leftChars="600" w:left="100" w:hangingChars="200" w:hanging="200"/>
    </w:pPr>
  </w:style>
  <w:style w:type="paragraph" w:styleId="54">
    <w:name w:val="List 5"/>
    <w:basedOn w:val="a2"/>
    <w:semiHidden/>
    <w:rsid w:val="000605DA"/>
    <w:pPr>
      <w:ind w:leftChars="800" w:left="100" w:hangingChars="200" w:hanging="200"/>
    </w:pPr>
  </w:style>
  <w:style w:type="paragraph" w:styleId="a1">
    <w:name w:val="List Number"/>
    <w:basedOn w:val="a2"/>
    <w:semiHidden/>
    <w:rsid w:val="000605DA"/>
    <w:pPr>
      <w:numPr>
        <w:numId w:val="1"/>
      </w:numPr>
    </w:pPr>
  </w:style>
  <w:style w:type="paragraph" w:styleId="29">
    <w:name w:val="List Number 2"/>
    <w:basedOn w:val="a2"/>
    <w:semiHidden/>
    <w:rsid w:val="000605DA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0605DA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0605DA"/>
    <w:pPr>
      <w:numPr>
        <w:numId w:val="41"/>
      </w:numPr>
    </w:pPr>
  </w:style>
  <w:style w:type="paragraph" w:styleId="55">
    <w:name w:val="List Number 5"/>
    <w:basedOn w:val="a2"/>
    <w:semiHidden/>
    <w:rsid w:val="000605DA"/>
    <w:pPr>
      <w:ind w:left="0"/>
    </w:pPr>
  </w:style>
  <w:style w:type="paragraph" w:styleId="aff4">
    <w:name w:val="List Continue"/>
    <w:basedOn w:val="a2"/>
    <w:semiHidden/>
    <w:rsid w:val="000605DA"/>
    <w:pPr>
      <w:spacing w:after="120"/>
      <w:ind w:leftChars="200" w:left="420"/>
    </w:pPr>
  </w:style>
  <w:style w:type="paragraph" w:styleId="2a">
    <w:name w:val="List Continue 2"/>
    <w:basedOn w:val="a2"/>
    <w:semiHidden/>
    <w:rsid w:val="000605DA"/>
    <w:pPr>
      <w:spacing w:after="120"/>
      <w:ind w:leftChars="400" w:left="840"/>
    </w:pPr>
  </w:style>
  <w:style w:type="paragraph" w:styleId="3a">
    <w:name w:val="List Continue 3"/>
    <w:basedOn w:val="a2"/>
    <w:semiHidden/>
    <w:rsid w:val="000605DA"/>
    <w:pPr>
      <w:spacing w:after="120"/>
      <w:ind w:leftChars="600" w:left="1260"/>
    </w:pPr>
  </w:style>
  <w:style w:type="paragraph" w:styleId="45">
    <w:name w:val="List Continue 4"/>
    <w:basedOn w:val="a2"/>
    <w:semiHidden/>
    <w:rsid w:val="000605DA"/>
    <w:pPr>
      <w:spacing w:after="120"/>
      <w:ind w:leftChars="800" w:left="1680"/>
    </w:pPr>
  </w:style>
  <w:style w:type="paragraph" w:styleId="56">
    <w:name w:val="List Continue 5"/>
    <w:basedOn w:val="a2"/>
    <w:semiHidden/>
    <w:rsid w:val="000605DA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0605DA"/>
    <w:pPr>
      <w:numPr>
        <w:numId w:val="3"/>
      </w:numPr>
    </w:pPr>
  </w:style>
  <w:style w:type="table" w:styleId="1a">
    <w:name w:val="Table List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0605DA"/>
    <w:rPr>
      <w:rFonts w:cs="Times New Roman"/>
    </w:rPr>
  </w:style>
  <w:style w:type="paragraph" w:styleId="aff8">
    <w:name w:val="Signature"/>
    <w:basedOn w:val="a2"/>
    <w:link w:val="Charf"/>
    <w:semiHidden/>
    <w:rsid w:val="000605DA"/>
    <w:pPr>
      <w:ind w:leftChars="2100" w:left="100"/>
    </w:pPr>
  </w:style>
  <w:style w:type="character" w:styleId="aff9">
    <w:name w:val="Emphasis"/>
    <w:basedOn w:val="a3"/>
    <w:qFormat/>
    <w:rsid w:val="000605DA"/>
    <w:rPr>
      <w:i/>
      <w:iCs/>
    </w:rPr>
  </w:style>
  <w:style w:type="paragraph" w:styleId="affa">
    <w:name w:val="Date"/>
    <w:basedOn w:val="a2"/>
    <w:next w:val="a2"/>
    <w:link w:val="Charf0"/>
    <w:rsid w:val="000605DA"/>
    <w:pPr>
      <w:ind w:leftChars="2500" w:left="100"/>
    </w:pPr>
  </w:style>
  <w:style w:type="table" w:styleId="1b">
    <w:name w:val="Table Column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rsid w:val="000605DA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0605DA"/>
    <w:pPr>
      <w:numPr>
        <w:numId w:val="8"/>
      </w:numPr>
    </w:pPr>
  </w:style>
  <w:style w:type="paragraph" w:styleId="affc">
    <w:name w:val="envelope address"/>
    <w:basedOn w:val="a2"/>
    <w:semiHidden/>
    <w:rsid w:val="000605DA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link w:val="Charf1"/>
    <w:semiHidden/>
    <w:rsid w:val="000605D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0605DA"/>
  </w:style>
  <w:style w:type="character" w:styleId="afff">
    <w:name w:val="Strong"/>
    <w:basedOn w:val="a3"/>
    <w:qFormat/>
    <w:rsid w:val="000605DA"/>
    <w:rPr>
      <w:b/>
      <w:bCs/>
    </w:rPr>
  </w:style>
  <w:style w:type="character" w:styleId="afff0">
    <w:name w:val="page number"/>
    <w:basedOn w:val="a3"/>
    <w:semiHidden/>
    <w:rsid w:val="000605DA"/>
  </w:style>
  <w:style w:type="character" w:styleId="afff1">
    <w:name w:val="FollowedHyperlink"/>
    <w:semiHidden/>
    <w:rsid w:val="000605DA"/>
    <w:rPr>
      <w:color w:val="800080"/>
      <w:u w:val="none"/>
    </w:rPr>
  </w:style>
  <w:style w:type="paragraph" w:styleId="afff2">
    <w:name w:val="Body Text"/>
    <w:basedOn w:val="a2"/>
    <w:link w:val="Charf2"/>
    <w:rsid w:val="000605DA"/>
    <w:pPr>
      <w:spacing w:after="120"/>
    </w:pPr>
  </w:style>
  <w:style w:type="paragraph" w:styleId="afff3">
    <w:name w:val="Body Text First Indent"/>
    <w:basedOn w:val="afff2"/>
    <w:link w:val="Charf3"/>
    <w:semiHidden/>
    <w:rsid w:val="000605DA"/>
    <w:pPr>
      <w:ind w:firstLineChars="100" w:firstLine="420"/>
    </w:pPr>
  </w:style>
  <w:style w:type="paragraph" w:styleId="afff4">
    <w:name w:val="Body Text Indent"/>
    <w:basedOn w:val="a2"/>
    <w:link w:val="Charf4"/>
    <w:semiHidden/>
    <w:rsid w:val="000605DA"/>
    <w:pPr>
      <w:spacing w:after="120"/>
      <w:ind w:leftChars="200" w:left="420"/>
    </w:pPr>
  </w:style>
  <w:style w:type="paragraph" w:styleId="2f">
    <w:name w:val="Body Text First Indent 2"/>
    <w:basedOn w:val="afff4"/>
    <w:link w:val="2Char0"/>
    <w:semiHidden/>
    <w:rsid w:val="000605DA"/>
    <w:pPr>
      <w:ind w:firstLineChars="200" w:firstLine="420"/>
    </w:pPr>
  </w:style>
  <w:style w:type="paragraph" w:styleId="afff5">
    <w:name w:val="Normal Indent"/>
    <w:basedOn w:val="a2"/>
    <w:semiHidden/>
    <w:rsid w:val="000605DA"/>
    <w:pPr>
      <w:ind w:firstLineChars="200" w:firstLine="420"/>
    </w:pPr>
  </w:style>
  <w:style w:type="paragraph" w:styleId="2f0">
    <w:name w:val="Body Text 2"/>
    <w:basedOn w:val="a2"/>
    <w:link w:val="2Char1"/>
    <w:semiHidden/>
    <w:rsid w:val="000605DA"/>
    <w:pPr>
      <w:spacing w:after="120" w:line="480" w:lineRule="auto"/>
    </w:pPr>
  </w:style>
  <w:style w:type="paragraph" w:styleId="3f">
    <w:name w:val="Body Text 3"/>
    <w:basedOn w:val="a2"/>
    <w:link w:val="3Char0"/>
    <w:semiHidden/>
    <w:rsid w:val="000605DA"/>
    <w:pPr>
      <w:spacing w:after="120"/>
    </w:pPr>
    <w:rPr>
      <w:sz w:val="16"/>
      <w:szCs w:val="16"/>
    </w:rPr>
  </w:style>
  <w:style w:type="paragraph" w:styleId="2f1">
    <w:name w:val="Body Text Indent 2"/>
    <w:basedOn w:val="a2"/>
    <w:link w:val="2Char2"/>
    <w:semiHidden/>
    <w:rsid w:val="000605DA"/>
    <w:pPr>
      <w:spacing w:after="120" w:line="480" w:lineRule="auto"/>
      <w:ind w:leftChars="200" w:left="420"/>
    </w:pPr>
  </w:style>
  <w:style w:type="paragraph" w:styleId="3f0">
    <w:name w:val="Body Text Indent 3"/>
    <w:basedOn w:val="a2"/>
    <w:link w:val="3Char1"/>
    <w:semiHidden/>
    <w:rsid w:val="000605DA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link w:val="Charf5"/>
    <w:semiHidden/>
    <w:rsid w:val="000605DA"/>
    <w:pPr>
      <w:jc w:val="center"/>
    </w:pPr>
  </w:style>
  <w:style w:type="paragraph" w:customStyle="1" w:styleId="ItemStepinTable">
    <w:name w:val="Item Step in Table"/>
    <w:rsid w:val="000605DA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0605DA"/>
    <w:pPr>
      <w:spacing w:after="400"/>
    </w:pPr>
    <w:rPr>
      <w:b/>
    </w:rPr>
  </w:style>
  <w:style w:type="paragraph" w:customStyle="1" w:styleId="1d">
    <w:name w:val="样式1"/>
    <w:basedOn w:val="End"/>
    <w:semiHidden/>
    <w:rsid w:val="000605DA"/>
    <w:rPr>
      <w:b w:val="0"/>
    </w:rPr>
  </w:style>
  <w:style w:type="paragraph" w:customStyle="1" w:styleId="NotesTextListinTable">
    <w:name w:val="Notes Text List in Table"/>
    <w:rsid w:val="000605DA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0605DA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0605DA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0605DA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0605DA"/>
    <w:pPr>
      <w:keepNext/>
      <w:numPr>
        <w:ilvl w:val="7"/>
        <w:numId w:val="38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0605DA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605DA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0605DA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0605DA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605DA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0605DA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0605DA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0605DA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0605DA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0605DA"/>
    <w:pPr>
      <w:ind w:left="0"/>
    </w:pPr>
  </w:style>
  <w:style w:type="paragraph" w:customStyle="1" w:styleId="Code">
    <w:name w:val="Code"/>
    <w:basedOn w:val="a2"/>
    <w:rsid w:val="000605DA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0605DA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0605DA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0605DA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0605DA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0605DA"/>
    <w:pPr>
      <w:ind w:left="284"/>
    </w:pPr>
  </w:style>
  <w:style w:type="paragraph" w:customStyle="1" w:styleId="Appendixheading1">
    <w:name w:val="Appendix heading 1"/>
    <w:basedOn w:val="1"/>
    <w:next w:val="2"/>
    <w:rsid w:val="000605DA"/>
    <w:pPr>
      <w:keepLines/>
      <w:numPr>
        <w:numId w:val="38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0605DA"/>
    <w:pPr>
      <w:numPr>
        <w:numId w:val="38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0605DA"/>
    <w:pPr>
      <w:numPr>
        <w:numId w:val="38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0605DA"/>
    <w:pPr>
      <w:numPr>
        <w:numId w:val="38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0605DA"/>
    <w:pPr>
      <w:numPr>
        <w:numId w:val="38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0605DA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0605DA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4">
    <w:name w:val="脚注文本 Char"/>
    <w:basedOn w:val="a3"/>
    <w:link w:val="af"/>
    <w:uiPriority w:val="99"/>
    <w:rsid w:val="000605DA"/>
    <w:rPr>
      <w:rFonts w:ascii="HuaweiSans-Regular" w:eastAsia="方正兰亭黑简体" w:hAnsi="HuaweiSans-Regular" w:cs="Arial"/>
      <w:sz w:val="18"/>
      <w:szCs w:val="18"/>
    </w:rPr>
  </w:style>
  <w:style w:type="character" w:styleId="afff8">
    <w:name w:val="Subtle Emphasis"/>
    <w:basedOn w:val="a3"/>
    <w:uiPriority w:val="19"/>
    <w:rsid w:val="000605DA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0605D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0605DA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0605DA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f6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f6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0605DA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f7"/>
    <w:rsid w:val="000605DA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f7">
    <w:name w:val="表格 Char"/>
    <w:basedOn w:val="a3"/>
    <w:link w:val="afffb"/>
    <w:rsid w:val="000605DA"/>
    <w:rPr>
      <w:rFonts w:ascii="Arial" w:eastAsia="微软雅黑" w:hAnsi="Arial" w:cs="Arial"/>
      <w:snapToGrid w:val="0"/>
      <w:sz w:val="32"/>
      <w:szCs w:val="21"/>
    </w:rPr>
  </w:style>
  <w:style w:type="character" w:customStyle="1" w:styleId="afffc">
    <w:name w:val="样式 蓝色"/>
    <w:basedOn w:val="a3"/>
    <w:semiHidden/>
    <w:rsid w:val="000605DA"/>
    <w:rPr>
      <w:color w:val="0000FF"/>
    </w:rPr>
  </w:style>
  <w:style w:type="character" w:customStyle="1" w:styleId="afffd">
    <w:name w:val="样式 倾斜 蓝色"/>
    <w:basedOn w:val="a3"/>
    <w:semiHidden/>
    <w:rsid w:val="000605DA"/>
    <w:rPr>
      <w:i/>
      <w:iCs/>
      <w:color w:val="0000FF"/>
    </w:rPr>
  </w:style>
  <w:style w:type="paragraph" w:customStyle="1" w:styleId="Tab">
    <w:name w:val="正文+Tab"/>
    <w:basedOn w:val="a2"/>
    <w:rsid w:val="000605DA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0605DA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e">
    <w:name w:val="命令行"/>
    <w:basedOn w:val="a2"/>
    <w:rsid w:val="000605DA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605DA"/>
    <w:pPr>
      <w:ind w:left="2940"/>
    </w:pPr>
  </w:style>
  <w:style w:type="character" w:customStyle="1" w:styleId="affff">
    <w:name w:val="样式 正文 +"/>
    <w:basedOn w:val="a3"/>
    <w:rsid w:val="000605DA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0605DA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605DA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0605DA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0605DA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0">
    <w:name w:val="正文（首行不缩进）"/>
    <w:basedOn w:val="a2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f8"/>
    <w:autoRedefine/>
    <w:uiPriority w:val="34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f8">
    <w:name w:val="列出段落 Char"/>
    <w:basedOn w:val="a3"/>
    <w:link w:val="affff1"/>
    <w:uiPriority w:val="34"/>
    <w:rsid w:val="000605DA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0605DA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2">
    <w:name w:val="表格题注"/>
    <w:next w:val="a2"/>
    <w:rsid w:val="000605DA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3">
    <w:name w:val="插图题注"/>
    <w:next w:val="a2"/>
    <w:rsid w:val="000605DA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0605DA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0605DA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b"/>
    <w:rsid w:val="000605DA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2">
    <w:name w:val="页脚 Char"/>
    <w:basedOn w:val="a3"/>
    <w:link w:val="ac"/>
    <w:uiPriority w:val="99"/>
    <w:rsid w:val="000605DA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0605DA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0605DA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0605DA"/>
    <w:rPr>
      <w:rFonts w:eastAsia="FrutigerNext LT Regular"/>
    </w:rPr>
  </w:style>
  <w:style w:type="character" w:customStyle="1" w:styleId="1f">
    <w:name w:val="1.正文 字符"/>
    <w:basedOn w:val="a3"/>
    <w:link w:val="1e"/>
    <w:rsid w:val="000605DA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0605DA"/>
    <w:pPr>
      <w:pBdr>
        <w:top w:val="single" w:sz="4" w:space="1" w:color="000000" w:themeColor="text1"/>
        <w:left w:val="single" w:sz="4" w:space="10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0605DA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0605DA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0605DA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0605DA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0605DA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0605DA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0605D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0605DA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0605DA"/>
  </w:style>
  <w:style w:type="character" w:customStyle="1" w:styleId="Heading1NoNumber0">
    <w:name w:val="Heading1 No Number 字符"/>
    <w:basedOn w:val="1Char"/>
    <w:link w:val="Heading1NoNumber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0605DA"/>
    <w:rPr>
      <w:rFonts w:cs="微软雅黑"/>
    </w:rPr>
  </w:style>
  <w:style w:type="character" w:customStyle="1" w:styleId="2Char">
    <w:name w:val="标题 2 Char"/>
    <w:aliases w:val="ALT+2 Char"/>
    <w:basedOn w:val="a3"/>
    <w:link w:val="2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0605DA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0605DA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0605DA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qFormat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0605DA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3"/>
    <w:autoRedefine/>
    <w:qFormat/>
    <w:rsid w:val="000605DA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"/>
    <w:rsid w:val="000605DA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0605DA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5">
    <w:name w:val="No Spacing"/>
    <w:autoRedefine/>
    <w:uiPriority w:val="1"/>
    <w:rsid w:val="000605DA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6">
    <w:name w:val="Intense Emphasis"/>
    <w:basedOn w:val="a3"/>
    <w:uiPriority w:val="21"/>
    <w:rsid w:val="000605DA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f9"/>
    <w:autoRedefine/>
    <w:uiPriority w:val="29"/>
    <w:rsid w:val="000605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9">
    <w:name w:val="引用 Char"/>
    <w:basedOn w:val="a3"/>
    <w:link w:val="affff7"/>
    <w:uiPriority w:val="29"/>
    <w:rsid w:val="000605DA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8">
    <w:name w:val="Intense Quote"/>
    <w:basedOn w:val="a2"/>
    <w:next w:val="a2"/>
    <w:link w:val="Charfa"/>
    <w:autoRedefine/>
    <w:uiPriority w:val="30"/>
    <w:rsid w:val="000605D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fa">
    <w:name w:val="明显引用 Char"/>
    <w:basedOn w:val="a3"/>
    <w:link w:val="affff8"/>
    <w:uiPriority w:val="30"/>
    <w:rsid w:val="000605DA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9">
    <w:name w:val="Subtle Reference"/>
    <w:basedOn w:val="a3"/>
    <w:uiPriority w:val="31"/>
    <w:rsid w:val="000605DA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0605DA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0605DA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Char">
    <w:name w:val="标题 4 Char"/>
    <w:aliases w:val="ALT+4 Char"/>
    <w:basedOn w:val="a3"/>
    <w:link w:val="4"/>
    <w:rsid w:val="00970FB9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Char">
    <w:name w:val="标题 5 Char"/>
    <w:aliases w:val="ALT+5 Char"/>
    <w:basedOn w:val="a3"/>
    <w:link w:val="5"/>
    <w:rsid w:val="00970FB9"/>
    <w:rPr>
      <w:rFonts w:ascii="Huawei Sans" w:eastAsia="方正兰亭黑简体" w:hAnsi="Huawei Sans" w:cs="Arial"/>
      <w:noProof/>
      <w:sz w:val="24"/>
      <w:szCs w:val="24"/>
    </w:rPr>
  </w:style>
  <w:style w:type="character" w:customStyle="1" w:styleId="6Char">
    <w:name w:val="标题 6 Char"/>
    <w:basedOn w:val="a3"/>
    <w:link w:val="6"/>
    <w:rsid w:val="00970FB9"/>
    <w:rPr>
      <w:rFonts w:ascii="Arial" w:eastAsia="黑体" w:hAnsi="Arial"/>
      <w:b/>
      <w:bCs/>
      <w:sz w:val="32"/>
      <w:szCs w:val="32"/>
    </w:rPr>
  </w:style>
  <w:style w:type="character" w:customStyle="1" w:styleId="7Char">
    <w:name w:val="标题 7 Char"/>
    <w:basedOn w:val="a3"/>
    <w:link w:val="7"/>
    <w:rsid w:val="00970FB9"/>
    <w:rPr>
      <w:rFonts w:ascii="Huawei Sans" w:eastAsia="方正兰亭黑简体" w:hAnsi="Huawei Sans" w:cs="Arial"/>
      <w:b/>
      <w:sz w:val="44"/>
      <w:szCs w:val="44"/>
    </w:rPr>
  </w:style>
  <w:style w:type="character" w:customStyle="1" w:styleId="8Char">
    <w:name w:val="标题 8 Char"/>
    <w:basedOn w:val="a3"/>
    <w:link w:val="8"/>
    <w:rsid w:val="00970FB9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Char">
    <w:name w:val="标题 9 Char"/>
    <w:basedOn w:val="a3"/>
    <w:link w:val="90"/>
    <w:rsid w:val="00970FB9"/>
    <w:rPr>
      <w:rFonts w:ascii="Huawei Sans" w:eastAsia="方正兰亭黑简体" w:hAnsi="Huawei Sans"/>
      <w:noProof/>
      <w:sz w:val="32"/>
      <w:szCs w:val="32"/>
    </w:rPr>
  </w:style>
  <w:style w:type="character" w:customStyle="1" w:styleId="Char0">
    <w:name w:val="标题 Char"/>
    <w:basedOn w:val="a3"/>
    <w:link w:val="a8"/>
    <w:rsid w:val="00970FB9"/>
    <w:rPr>
      <w:rFonts w:ascii="Arial" w:eastAsia="方正兰亭黑简体" w:hAnsi="Arial" w:cs="Arial"/>
      <w:b/>
      <w:bCs/>
      <w:sz w:val="32"/>
      <w:szCs w:val="32"/>
    </w:rPr>
  </w:style>
  <w:style w:type="character" w:customStyle="1" w:styleId="Char1">
    <w:name w:val="文档结构图 Char"/>
    <w:basedOn w:val="a3"/>
    <w:link w:val="ab"/>
    <w:semiHidden/>
    <w:rsid w:val="00970FB9"/>
    <w:rPr>
      <w:rFonts w:ascii="HuaweiSans-Regular" w:eastAsia="方正兰亭黑简体" w:hAnsi="HuaweiSans-Regular" w:cs="Arial"/>
      <w:sz w:val="32"/>
      <w:szCs w:val="32"/>
      <w:shd w:val="clear" w:color="auto" w:fill="000080"/>
    </w:rPr>
  </w:style>
  <w:style w:type="character" w:customStyle="1" w:styleId="Char10">
    <w:name w:val="页眉 Char1"/>
    <w:basedOn w:val="a3"/>
    <w:uiPriority w:val="99"/>
    <w:semiHidden/>
    <w:rsid w:val="00970FB9"/>
    <w:rPr>
      <w:rFonts w:ascii="微软雅黑" w:eastAsia="微软雅黑" w:hAnsi="微软雅黑" w:cs="微软雅黑"/>
      <w:sz w:val="18"/>
      <w:szCs w:val="18"/>
    </w:rPr>
  </w:style>
  <w:style w:type="character" w:customStyle="1" w:styleId="Char3">
    <w:name w:val="宏文本 Char"/>
    <w:basedOn w:val="a3"/>
    <w:link w:val="ae"/>
    <w:semiHidden/>
    <w:rsid w:val="00970FB9"/>
    <w:rPr>
      <w:rFonts w:ascii="Courier New" w:eastAsia="方正兰亭黑简体" w:hAnsi="Courier New" w:cs="Courier New"/>
      <w:kern w:val="2"/>
      <w:sz w:val="24"/>
      <w:szCs w:val="24"/>
    </w:rPr>
  </w:style>
  <w:style w:type="character" w:customStyle="1" w:styleId="Char5">
    <w:name w:val="批注框文本 Char"/>
    <w:basedOn w:val="a3"/>
    <w:link w:val="af1"/>
    <w:semiHidden/>
    <w:rsid w:val="00970FB9"/>
    <w:rPr>
      <w:rFonts w:ascii="HuaweiSans-Regular" w:eastAsia="方正兰亭黑简体" w:hAnsi="HuaweiSans-Regular" w:cs="Arial"/>
      <w:sz w:val="18"/>
      <w:szCs w:val="18"/>
    </w:rPr>
  </w:style>
  <w:style w:type="character" w:customStyle="1" w:styleId="Char6">
    <w:name w:val="批注文字 Char"/>
    <w:basedOn w:val="a3"/>
    <w:link w:val="a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7">
    <w:name w:val="批注主题 Char"/>
    <w:basedOn w:val="Char6"/>
    <w:link w:val="af4"/>
    <w:semiHidden/>
    <w:rsid w:val="00970FB9"/>
    <w:rPr>
      <w:rFonts w:ascii="HuaweiSans-Regular" w:eastAsia="方正兰亭黑简体" w:hAnsi="HuaweiSans-Regular" w:cs="Arial"/>
      <w:b/>
      <w:bCs/>
      <w:sz w:val="32"/>
      <w:szCs w:val="32"/>
    </w:rPr>
  </w:style>
  <w:style w:type="character" w:customStyle="1" w:styleId="Char9">
    <w:name w:val="尾注文本 Char"/>
    <w:basedOn w:val="a3"/>
    <w:link w:val="a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HTMLChar">
    <w:name w:val="HTML 地址 Char"/>
    <w:basedOn w:val="a3"/>
    <w:link w:val="HTML2"/>
    <w:semiHidden/>
    <w:rsid w:val="00970FB9"/>
    <w:rPr>
      <w:rFonts w:ascii="HuaweiSans-Regular" w:eastAsia="方正兰亭黑简体" w:hAnsi="HuaweiSans-Regular" w:cs="Arial"/>
      <w:i/>
      <w:iCs/>
      <w:sz w:val="32"/>
      <w:szCs w:val="32"/>
    </w:rPr>
  </w:style>
  <w:style w:type="character" w:customStyle="1" w:styleId="HTMLChar0">
    <w:name w:val="HTML 预设格式 Char"/>
    <w:basedOn w:val="a3"/>
    <w:link w:val="HTML8"/>
    <w:semiHidden/>
    <w:rsid w:val="00970FB9"/>
    <w:rPr>
      <w:rFonts w:ascii="Courier New" w:eastAsia="方正兰亭黑简体" w:hAnsi="Courier New" w:cs="Courier New"/>
    </w:rPr>
  </w:style>
  <w:style w:type="character" w:customStyle="1" w:styleId="Chara">
    <w:name w:val="称呼 Char"/>
    <w:basedOn w:val="a3"/>
    <w:link w:val="a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b">
    <w:name w:val="纯文本 Char"/>
    <w:basedOn w:val="a3"/>
    <w:link w:val="afd"/>
    <w:semiHidden/>
    <w:rsid w:val="00970FB9"/>
    <w:rPr>
      <w:rFonts w:ascii="宋体" w:eastAsia="方正兰亭黑简体" w:hAnsi="Courier New" w:cs="Courier New"/>
      <w:sz w:val="32"/>
      <w:szCs w:val="32"/>
    </w:rPr>
  </w:style>
  <w:style w:type="character" w:customStyle="1" w:styleId="Charc">
    <w:name w:val="电子邮件签名 Char"/>
    <w:basedOn w:val="a3"/>
    <w:link w:val="af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d">
    <w:name w:val="副标题 Char"/>
    <w:basedOn w:val="a3"/>
    <w:link w:val="aff0"/>
    <w:rsid w:val="00970FB9"/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Chare">
    <w:name w:val="结束语 Char"/>
    <w:basedOn w:val="a3"/>
    <w:link w:val="af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">
    <w:name w:val="签名 Char"/>
    <w:basedOn w:val="a3"/>
    <w:link w:val="aff8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0">
    <w:name w:val="日期 Char"/>
    <w:basedOn w:val="a3"/>
    <w:link w:val="affa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1">
    <w:name w:val="信息标题 Char"/>
    <w:basedOn w:val="a3"/>
    <w:link w:val="affd"/>
    <w:semiHidden/>
    <w:rsid w:val="00970FB9"/>
    <w:rPr>
      <w:rFonts w:ascii="Arial" w:eastAsia="方正兰亭黑简体" w:hAnsi="Arial" w:cs="Arial"/>
      <w:sz w:val="32"/>
      <w:szCs w:val="32"/>
      <w:shd w:val="pct20" w:color="auto" w:fill="auto"/>
    </w:rPr>
  </w:style>
  <w:style w:type="character" w:customStyle="1" w:styleId="Charf2">
    <w:name w:val="正文文本 Char"/>
    <w:basedOn w:val="a3"/>
    <w:link w:val="afff2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3">
    <w:name w:val="正文首行缩进 Char"/>
    <w:basedOn w:val="Charf2"/>
    <w:link w:val="afff3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4">
    <w:name w:val="正文文本缩进 Char"/>
    <w:basedOn w:val="a3"/>
    <w:link w:val="afff4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0">
    <w:name w:val="正文首行缩进 2 Char"/>
    <w:basedOn w:val="Charf4"/>
    <w:link w:val="2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1">
    <w:name w:val="正文文本 2 Char"/>
    <w:basedOn w:val="a3"/>
    <w:link w:val="2f0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0">
    <w:name w:val="正文文本 3 Char"/>
    <w:basedOn w:val="a3"/>
    <w:link w:val="3f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2Char2">
    <w:name w:val="正文文本缩进 2 Char"/>
    <w:basedOn w:val="a3"/>
    <w:link w:val="2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1">
    <w:name w:val="正文文本缩进 3 Char"/>
    <w:basedOn w:val="a3"/>
    <w:link w:val="3f0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Charf5">
    <w:name w:val="注释标题 Char"/>
    <w:basedOn w:val="a3"/>
    <w:link w:val="afff6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paragraph" w:customStyle="1" w:styleId="hcaption">
    <w:name w:val="hcaption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customStyle="1" w:styleId="FirstParagraph">
    <w:name w:val="First Paragraph"/>
    <w:basedOn w:val="afff2"/>
    <w:next w:val="afff2"/>
    <w:qFormat/>
    <w:rsid w:val="00970FB9"/>
    <w:pPr>
      <w:topLinePunct w:val="0"/>
      <w:adjustRightInd/>
      <w:snapToGrid/>
      <w:spacing w:before="180" w:after="18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Compact">
    <w:name w:val="Compact"/>
    <w:basedOn w:val="afff2"/>
    <w:qFormat/>
    <w:rsid w:val="00970FB9"/>
    <w:pPr>
      <w:topLinePunct w:val="0"/>
      <w:adjustRightInd/>
      <w:snapToGrid/>
      <w:spacing w:before="36" w:after="36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uthor">
    <w:name w:val="Author"/>
    <w:next w:val="afff2"/>
    <w:qFormat/>
    <w:rsid w:val="00970FB9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ff2"/>
    <w:qFormat/>
    <w:rsid w:val="00970FB9"/>
    <w:pPr>
      <w:keepNext/>
      <w:keepLines/>
      <w:topLinePunct w:val="0"/>
      <w:adjustRightInd/>
      <w:snapToGrid/>
      <w:spacing w:before="300" w:after="300" w:line="240" w:lineRule="auto"/>
      <w:ind w:left="0"/>
    </w:pPr>
    <w:rPr>
      <w:rFonts w:asciiTheme="minorHAnsi" w:eastAsiaTheme="minorEastAsia" w:hAnsiTheme="minorHAnsi" w:cstheme="minorBidi"/>
      <w:lang w:eastAsia="en-US"/>
    </w:rPr>
  </w:style>
  <w:style w:type="paragraph" w:styleId="affffc">
    <w:name w:val="Bibliography"/>
    <w:basedOn w:val="a2"/>
    <w:qFormat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DefinitionTerm">
    <w:name w:val="Definition Term"/>
    <w:basedOn w:val="a2"/>
    <w:next w:val="Definition"/>
    <w:rsid w:val="00970FB9"/>
    <w:pPr>
      <w:keepNext/>
      <w:keepLines/>
      <w:topLinePunct w:val="0"/>
      <w:adjustRightInd/>
      <w:snapToGrid/>
      <w:spacing w:before="0" w:after="0" w:line="240" w:lineRule="auto"/>
      <w:ind w:left="0"/>
    </w:pPr>
    <w:rPr>
      <w:rFonts w:asciiTheme="minorHAnsi" w:eastAsiaTheme="minorEastAsia" w:hAnsiTheme="minorHAnsi" w:cstheme="minorBidi"/>
      <w:b/>
      <w:sz w:val="24"/>
      <w:szCs w:val="24"/>
      <w:lang w:eastAsia="en-US"/>
    </w:rPr>
  </w:style>
  <w:style w:type="paragraph" w:customStyle="1" w:styleId="Definition">
    <w:name w:val="Definition"/>
    <w:basedOn w:val="a2"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ableCaption">
    <w:name w:val="Table Caption"/>
    <w:basedOn w:val="af6"/>
    <w:rsid w:val="00970FB9"/>
    <w:pPr>
      <w:keepNext/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6"/>
    <w:rsid w:val="00970FB9"/>
    <w:pPr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970FB9"/>
    <w:pPr>
      <w:keepNext/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8">
    <w:name w:val="题注 Char"/>
    <w:basedOn w:val="a3"/>
    <w:link w:val="af6"/>
    <w:rsid w:val="00970FB9"/>
    <w:rPr>
      <w:rFonts w:ascii="Arial" w:eastAsia="黑体" w:hAnsi="Arial" w:cs="Arial"/>
    </w:rPr>
  </w:style>
  <w:style w:type="character" w:customStyle="1" w:styleId="VerbatimChar">
    <w:name w:val="Verbatim Char"/>
    <w:basedOn w:val="Char8"/>
    <w:link w:val="SourceCode"/>
    <w:rsid w:val="00970FB9"/>
    <w:rPr>
      <w:rFonts w:ascii="Consolas" w:eastAsia="黑体" w:hAnsi="Consolas" w:cs="微软雅黑"/>
      <w:sz w:val="22"/>
    </w:rPr>
  </w:style>
  <w:style w:type="paragraph" w:customStyle="1" w:styleId="SourceCode">
    <w:name w:val="Source Code"/>
    <w:basedOn w:val="a2"/>
    <w:link w:val="VerbatimChar"/>
    <w:rsid w:val="00970FB9"/>
    <w:pPr>
      <w:wordWrap w:val="0"/>
      <w:topLinePunct w:val="0"/>
      <w:adjustRightInd/>
      <w:snapToGrid/>
      <w:spacing w:before="0" w:after="200" w:line="240" w:lineRule="auto"/>
      <w:ind w:left="0"/>
    </w:pPr>
    <w:rPr>
      <w:rFonts w:ascii="Consolas" w:eastAsia="黑体" w:hAnsi="Consolas"/>
      <w:sz w:val="22"/>
    </w:rPr>
  </w:style>
  <w:style w:type="character" w:customStyle="1" w:styleId="KeywordTok">
    <w:name w:val="Keyword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DataTypeTok">
    <w:name w:val="DataTypeTok"/>
    <w:basedOn w:val="VerbatimChar"/>
    <w:rsid w:val="00970FB9"/>
    <w:rPr>
      <w:rFonts w:ascii="Consolas" w:eastAsia="黑体" w:hAnsi="Consolas" w:cs="微软雅黑"/>
      <w:color w:val="902000"/>
      <w:sz w:val="22"/>
    </w:rPr>
  </w:style>
  <w:style w:type="character" w:customStyle="1" w:styleId="DecValTok">
    <w:name w:val="DecVal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BaseNTok">
    <w:name w:val="BaseN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FloatTok">
    <w:name w:val="Float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ConstantTok">
    <w:name w:val="ConstantTok"/>
    <w:basedOn w:val="VerbatimChar"/>
    <w:rsid w:val="00970FB9"/>
    <w:rPr>
      <w:rFonts w:ascii="Consolas" w:eastAsia="黑体" w:hAnsi="Consolas" w:cs="微软雅黑"/>
      <w:color w:val="880000"/>
      <w:sz w:val="22"/>
    </w:rPr>
  </w:style>
  <w:style w:type="character" w:customStyle="1" w:styleId="CharTok">
    <w:name w:val="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CharTok">
    <w:name w:val="Special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tringTok">
    <w:name w:val="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VerbatimStringTok">
    <w:name w:val="Verbatim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StringTok">
    <w:name w:val="SpecialStringTok"/>
    <w:basedOn w:val="VerbatimChar"/>
    <w:rsid w:val="00970FB9"/>
    <w:rPr>
      <w:rFonts w:ascii="Consolas" w:eastAsia="黑体" w:hAnsi="Consolas" w:cs="微软雅黑"/>
      <w:color w:val="BB6688"/>
      <w:sz w:val="22"/>
    </w:rPr>
  </w:style>
  <w:style w:type="character" w:customStyle="1" w:styleId="ImportTok">
    <w:name w:val="Import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CommentTok">
    <w:name w:val="CommentTok"/>
    <w:basedOn w:val="VerbatimChar"/>
    <w:rsid w:val="00970FB9"/>
    <w:rPr>
      <w:rFonts w:ascii="Consolas" w:eastAsia="黑体" w:hAnsi="Consolas" w:cs="微软雅黑"/>
      <w:i/>
      <w:color w:val="60A0B0"/>
      <w:sz w:val="22"/>
    </w:rPr>
  </w:style>
  <w:style w:type="character" w:customStyle="1" w:styleId="DocumentationTok">
    <w:name w:val="DocumentationTok"/>
    <w:basedOn w:val="VerbatimChar"/>
    <w:rsid w:val="00970FB9"/>
    <w:rPr>
      <w:rFonts w:ascii="Consolas" w:eastAsia="黑体" w:hAnsi="Consolas" w:cs="微软雅黑"/>
      <w:i/>
      <w:color w:val="BA2121"/>
      <w:sz w:val="22"/>
    </w:rPr>
  </w:style>
  <w:style w:type="character" w:customStyle="1" w:styleId="AnnotationTok">
    <w:name w:val="Annot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OtherTok">
    <w:name w:val="OtherTok"/>
    <w:basedOn w:val="VerbatimChar"/>
    <w:rsid w:val="00970FB9"/>
    <w:rPr>
      <w:rFonts w:ascii="Consolas" w:eastAsia="黑体" w:hAnsi="Consolas" w:cs="微软雅黑"/>
      <w:color w:val="007020"/>
      <w:sz w:val="22"/>
    </w:rPr>
  </w:style>
  <w:style w:type="character" w:customStyle="1" w:styleId="FunctionTok">
    <w:name w:val="FunctionTok"/>
    <w:basedOn w:val="VerbatimChar"/>
    <w:rsid w:val="00970FB9"/>
    <w:rPr>
      <w:rFonts w:ascii="Consolas" w:eastAsia="黑体" w:hAnsi="Consolas" w:cs="微软雅黑"/>
      <w:color w:val="06287E"/>
      <w:sz w:val="22"/>
    </w:rPr>
  </w:style>
  <w:style w:type="character" w:customStyle="1" w:styleId="VariableTok">
    <w:name w:val="VariableTok"/>
    <w:basedOn w:val="VerbatimChar"/>
    <w:rsid w:val="00970FB9"/>
    <w:rPr>
      <w:rFonts w:ascii="Consolas" w:eastAsia="黑体" w:hAnsi="Consolas" w:cs="微软雅黑"/>
      <w:color w:val="19177C"/>
      <w:sz w:val="22"/>
    </w:rPr>
  </w:style>
  <w:style w:type="character" w:customStyle="1" w:styleId="ControlFlowTok">
    <w:name w:val="ControlFlow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OperatorTok">
    <w:name w:val="OperatorTok"/>
    <w:basedOn w:val="VerbatimChar"/>
    <w:rsid w:val="00970FB9"/>
    <w:rPr>
      <w:rFonts w:ascii="Consolas" w:eastAsia="黑体" w:hAnsi="Consolas" w:cs="微软雅黑"/>
      <w:color w:val="666666"/>
      <w:sz w:val="22"/>
    </w:rPr>
  </w:style>
  <w:style w:type="character" w:customStyle="1" w:styleId="BuiltInTok">
    <w:name w:val="BuiltI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ExtensionTok">
    <w:name w:val="Extensio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PreprocessorTok">
    <w:name w:val="PreprocessorTok"/>
    <w:basedOn w:val="VerbatimChar"/>
    <w:rsid w:val="00970FB9"/>
    <w:rPr>
      <w:rFonts w:ascii="Consolas" w:eastAsia="黑体" w:hAnsi="Consolas" w:cs="微软雅黑"/>
      <w:color w:val="BC7A00"/>
      <w:sz w:val="22"/>
    </w:rPr>
  </w:style>
  <w:style w:type="character" w:customStyle="1" w:styleId="AttributeTok">
    <w:name w:val="AttributeTok"/>
    <w:basedOn w:val="VerbatimChar"/>
    <w:rsid w:val="00970FB9"/>
    <w:rPr>
      <w:rFonts w:ascii="Consolas" w:eastAsia="黑体" w:hAnsi="Consolas" w:cs="微软雅黑"/>
      <w:color w:val="7D9029"/>
      <w:sz w:val="22"/>
    </w:rPr>
  </w:style>
  <w:style w:type="character" w:customStyle="1" w:styleId="RegionMarkerTok">
    <w:name w:val="RegionMarker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InformationTok">
    <w:name w:val="Inform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WarningTok">
    <w:name w:val="Warning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AlertTok">
    <w:name w:val="Alert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ErrorTok">
    <w:name w:val="Error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NormalTok">
    <w:name w:val="NormalTok"/>
    <w:basedOn w:val="VerbatimChar"/>
    <w:rsid w:val="00970FB9"/>
    <w:rPr>
      <w:rFonts w:ascii="Consolas" w:eastAsia="黑体" w:hAnsi="Consolas" w:cs="微软雅黑"/>
      <w:sz w:val="22"/>
    </w:rPr>
  </w:style>
  <w:style w:type="paragraph" w:customStyle="1" w:styleId="affffd">
    <w:name w:val="代码"/>
    <w:basedOn w:val="a2"/>
    <w:link w:val="Charfb"/>
    <w:qFormat/>
    <w:rsid w:val="00970FB9"/>
    <w:pP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hAnsi="Huawei Sans" w:cs="Courier New"/>
      <w:sz w:val="21"/>
      <w:szCs w:val="18"/>
      <w:lang w:eastAsia="en-US"/>
    </w:rPr>
  </w:style>
  <w:style w:type="character" w:customStyle="1" w:styleId="Charfb">
    <w:name w:val="代码 Char"/>
    <w:basedOn w:val="a3"/>
    <w:link w:val="affffd"/>
    <w:rsid w:val="00970FB9"/>
    <w:rPr>
      <w:rFonts w:ascii="Huawei Sans" w:eastAsia="方正兰亭黑简体" w:hAnsi="Huawei Sans" w:cs="Courier New"/>
      <w:sz w:val="21"/>
      <w:szCs w:val="18"/>
      <w:shd w:val="clear" w:color="auto" w:fill="D9D9D9" w:themeFill="background1" w:themeFillShade="D9"/>
      <w:lang w:eastAsia="en-US"/>
    </w:rPr>
  </w:style>
  <w:style w:type="paragraph" w:customStyle="1" w:styleId="Cover-">
    <w:name w:val="Cover-宋体+罗马+正文"/>
    <w:basedOn w:val="a2"/>
    <w:link w:val="Cover-Char"/>
    <w:rsid w:val="000605DA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605DA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0605DA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0605DA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0605DA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696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1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QuickStyle" Target="diagrams/quickStyle1.xml"/><Relationship Id="rId26" Type="http://schemas.openxmlformats.org/officeDocument/2006/relationships/hyperlink" Target="http://www.cs.toronto.edu/~kriz/cifar.html" TargetMode="External"/><Relationship Id="rId3" Type="http://schemas.openxmlformats.org/officeDocument/2006/relationships/customXml" Target="../customXml/item2.xml"/><Relationship Id="rId21" Type="http://schemas.openxmlformats.org/officeDocument/2006/relationships/hyperlink" Target="https://console.huaweicloud.com/modelarts/?region=cn-north-4" TargetMode="Externa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diagramLayout" Target="diagrams/layout1.xml"/><Relationship Id="rId25" Type="http://schemas.openxmlformats.org/officeDocument/2006/relationships/image" Target="media/image7.bin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0.jp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eader" Target="header2.xml"/><Relationship Id="rId5" Type="http://schemas.openxmlformats.org/officeDocument/2006/relationships/customXml" Target="../customXml/item4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diagramColors" Target="diagrams/colors1.xml"/><Relationship Id="rId31" Type="http://schemas.openxmlformats.org/officeDocument/2006/relationships/image" Target="media/image12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22_3\&#23454;&#39564;&#25351;&#23548;&#25163;&#20876;&#27169;&#26495;V5.0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B94A15-B09F-4252-867E-14D42CC1B26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AEDABAB-79F6-4A8D-B0FA-79E251E5C6DE}">
      <dgm:prSet phldrT="[文本]"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1D77011-CAD8-4C60-990B-C263303755FD}" type="par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831B900-2621-4D8C-86FE-9215B993C734}" type="sib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D0DDED7-10BF-4E71-9044-B997CCEF26B2}">
      <dgm:prSet/>
      <dgm:spPr/>
      <dgm:t>
        <a:bodyPr/>
        <a:lstStyle/>
        <a:p>
          <a:pPr algn="ctr"/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gm:t>
    </dgm:pt>
    <dgm:pt modelId="{0E98C840-6F44-4531-834F-071CF51C07CE}" type="par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4F33EC4-6693-4CA7-B27E-394425AEFA0D}" type="sib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FEBD31E-DA7B-4362-9426-FCABC6F3EBA6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gm:t>
    </dgm:pt>
    <dgm:pt modelId="{F41E226E-A5D3-4A23-B271-6F65519123CE}" type="par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10F12B9-D28C-4B51-8202-28D399C31414}" type="sib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FF24176-A28F-4626-A359-4772851F4BA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gm:t>
    </dgm:pt>
    <dgm:pt modelId="{020713F2-E7B6-4F97-895C-3CDBDA26427D}" type="par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287A6DB-2FBA-4472-8BAE-7D1808E83CAB}" type="sib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8290EBF-A7B7-4E92-9F0D-64DBC19A346F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gm:t>
    </dgm:pt>
    <dgm:pt modelId="{105C3AE5-3F50-4BDE-9347-6564FA9D6BAE}" type="par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8932480-E11B-4D35-A23C-58D40AC43648}" type="sib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D2C0688-37D8-48D0-860F-2AC4CD02CF3D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gm:t>
    </dgm:pt>
    <dgm:pt modelId="{0FBB459F-C399-43C8-9819-FD9E11E638AD}" type="par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192B79F3-19BA-4CD1-B7D6-4F717B7BA2D8}" type="sib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BBCFF65-90D3-4841-8A58-DAF2CE0D7FC2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gm:t>
    </dgm:pt>
    <dgm:pt modelId="{16BD954F-DE62-4099-B6FC-9B39543A639E}" type="par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D24709A-D5E2-47DB-A8BA-BCCBC2DE4ABA}" type="sib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D4226F66-F037-4886-9486-9425C4BFFF7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gm:t>
    </dgm:pt>
    <dgm:pt modelId="{8D548E3B-C0D1-494D-B79D-B01B1200D0CE}" type="par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FCE9808-E762-46F0-9AF6-FE0F5F8317FD}" type="sib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409335A3-DB4F-414A-AFF8-F766B5E70A19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BF149D1-60C1-4770-A00A-9A5E4D9A0BEE}" type="par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316C6E0-1124-4024-ADE6-0D247DA9FEFD}" type="sib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01EDCC41-4871-4BAF-A0B8-26768927B6B0}" type="pres">
      <dgm:prSet presAssocID="{35B94A15-B09F-4252-867E-14D42CC1B261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F243684-D2A7-4EB0-A99C-A547CF2A04BA}" type="pres">
      <dgm:prSet presAssocID="{EAEDABAB-79F6-4A8D-B0FA-79E251E5C6DE}" presName="compNode" presStyleCnt="0"/>
      <dgm:spPr/>
    </dgm:pt>
    <dgm:pt modelId="{C27D4CA1-18A8-4896-A163-1EFFB130EA5D}" type="pres">
      <dgm:prSet presAssocID="{EAEDABAB-79F6-4A8D-B0FA-79E251E5C6DE}" presName="dummyConnPt" presStyleCnt="0"/>
      <dgm:spPr/>
    </dgm:pt>
    <dgm:pt modelId="{EA4071F4-992D-4421-AEC8-B89BCC796756}" type="pres">
      <dgm:prSet presAssocID="{EAEDABAB-79F6-4A8D-B0FA-79E251E5C6DE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A91265-16C6-486C-B2DD-30A8ED3D9FF8}" type="pres">
      <dgm:prSet presAssocID="{F831B900-2621-4D8C-86FE-9215B993C734}" presName="sibTrans" presStyleLbl="bgSibTrans2D1" presStyleIdx="0" presStyleCnt="8"/>
      <dgm:spPr/>
      <dgm:t>
        <a:bodyPr/>
        <a:lstStyle/>
        <a:p>
          <a:endParaRPr lang="zh-CN" altLang="en-US"/>
        </a:p>
      </dgm:t>
    </dgm:pt>
    <dgm:pt modelId="{62B52777-757B-4E21-A86B-6092C87AE837}" type="pres">
      <dgm:prSet presAssocID="{2D0DDED7-10BF-4E71-9044-B997CCEF26B2}" presName="compNode" presStyleCnt="0"/>
      <dgm:spPr/>
    </dgm:pt>
    <dgm:pt modelId="{6EB51A0B-2A67-4972-8786-DFAD20EAD64C}" type="pres">
      <dgm:prSet presAssocID="{2D0DDED7-10BF-4E71-9044-B997CCEF26B2}" presName="dummyConnPt" presStyleCnt="0"/>
      <dgm:spPr/>
    </dgm:pt>
    <dgm:pt modelId="{AFE69C1D-BBA8-46A6-BE57-B149C7A5E145}" type="pres">
      <dgm:prSet presAssocID="{2D0DDED7-10BF-4E71-9044-B997CCEF26B2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70C47D-A03E-44A8-B9EF-1D50F990C1F5}" type="pres">
      <dgm:prSet presAssocID="{F4F33EC4-6693-4CA7-B27E-394425AEFA0D}" presName="sibTrans" presStyleLbl="bgSibTrans2D1" presStyleIdx="1" presStyleCnt="8"/>
      <dgm:spPr/>
      <dgm:t>
        <a:bodyPr/>
        <a:lstStyle/>
        <a:p>
          <a:endParaRPr lang="zh-CN" altLang="en-US"/>
        </a:p>
      </dgm:t>
    </dgm:pt>
    <dgm:pt modelId="{BF8BF978-2FC0-47F0-99CD-29AB3DF85CAC}" type="pres">
      <dgm:prSet presAssocID="{2FEBD31E-DA7B-4362-9426-FCABC6F3EBA6}" presName="compNode" presStyleCnt="0"/>
      <dgm:spPr/>
    </dgm:pt>
    <dgm:pt modelId="{3DA178F6-AF24-4BC3-BAD5-7F09E8863096}" type="pres">
      <dgm:prSet presAssocID="{2FEBD31E-DA7B-4362-9426-FCABC6F3EBA6}" presName="dummyConnPt" presStyleCnt="0"/>
      <dgm:spPr/>
    </dgm:pt>
    <dgm:pt modelId="{EB7A0617-14A3-45D0-8A01-1685952AA8F8}" type="pres">
      <dgm:prSet presAssocID="{2FEBD31E-DA7B-4362-9426-FCABC6F3EBA6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1C819FC-A2DA-4F9A-A2F4-8D2D240E457C}" type="pres">
      <dgm:prSet presAssocID="{C10F12B9-D28C-4B51-8202-28D399C31414}" presName="sibTrans" presStyleLbl="bgSibTrans2D1" presStyleIdx="2" presStyleCnt="8"/>
      <dgm:spPr/>
      <dgm:t>
        <a:bodyPr/>
        <a:lstStyle/>
        <a:p>
          <a:endParaRPr lang="zh-CN" altLang="en-US"/>
        </a:p>
      </dgm:t>
    </dgm:pt>
    <dgm:pt modelId="{8BC8CF13-C5C5-471E-83B0-BDD90673AF47}" type="pres">
      <dgm:prSet presAssocID="{8FF24176-A28F-4626-A359-4772851F4BA1}" presName="compNode" presStyleCnt="0"/>
      <dgm:spPr/>
    </dgm:pt>
    <dgm:pt modelId="{DEAF1356-0D19-46D3-B5D7-DEFC37E60238}" type="pres">
      <dgm:prSet presAssocID="{8FF24176-A28F-4626-A359-4772851F4BA1}" presName="dummyConnPt" presStyleCnt="0"/>
      <dgm:spPr/>
    </dgm:pt>
    <dgm:pt modelId="{692CA2B0-D925-443E-AF93-6AA0628146A0}" type="pres">
      <dgm:prSet presAssocID="{8FF24176-A28F-4626-A359-4772851F4BA1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1040C99-1403-4B30-B8E0-F011ED6FF5CC}" type="pres">
      <dgm:prSet presAssocID="{8287A6DB-2FBA-4472-8BAE-7D1808E83CAB}" presName="sibTrans" presStyleLbl="bgSibTrans2D1" presStyleIdx="3" presStyleCnt="8"/>
      <dgm:spPr/>
      <dgm:t>
        <a:bodyPr/>
        <a:lstStyle/>
        <a:p>
          <a:endParaRPr lang="zh-CN" altLang="en-US"/>
        </a:p>
      </dgm:t>
    </dgm:pt>
    <dgm:pt modelId="{10499558-61D9-4026-940C-B775C6BBC6A5}" type="pres">
      <dgm:prSet presAssocID="{28290EBF-A7B7-4E92-9F0D-64DBC19A346F}" presName="compNode" presStyleCnt="0"/>
      <dgm:spPr/>
    </dgm:pt>
    <dgm:pt modelId="{B5E31C8A-00F0-4201-9BF1-404D2462D88E}" type="pres">
      <dgm:prSet presAssocID="{28290EBF-A7B7-4E92-9F0D-64DBC19A346F}" presName="dummyConnPt" presStyleCnt="0"/>
      <dgm:spPr/>
    </dgm:pt>
    <dgm:pt modelId="{80F19320-1956-4489-B75E-A8A586AC099C}" type="pres">
      <dgm:prSet presAssocID="{28290EBF-A7B7-4E92-9F0D-64DBC19A346F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EA7878-FF3B-4BA3-9145-48BB2EDDCB1C}" type="pres">
      <dgm:prSet presAssocID="{58932480-E11B-4D35-A23C-58D40AC43648}" presName="sibTrans" presStyleLbl="bgSibTrans2D1" presStyleIdx="4" presStyleCnt="8"/>
      <dgm:spPr/>
      <dgm:t>
        <a:bodyPr/>
        <a:lstStyle/>
        <a:p>
          <a:endParaRPr lang="zh-CN" altLang="en-US"/>
        </a:p>
      </dgm:t>
    </dgm:pt>
    <dgm:pt modelId="{8BF0526E-0221-47E1-8A28-E365A3AE62DC}" type="pres">
      <dgm:prSet presAssocID="{FD2C0688-37D8-48D0-860F-2AC4CD02CF3D}" presName="compNode" presStyleCnt="0"/>
      <dgm:spPr/>
    </dgm:pt>
    <dgm:pt modelId="{2B99FC03-0E30-44E3-A183-B898D81A90A2}" type="pres">
      <dgm:prSet presAssocID="{FD2C0688-37D8-48D0-860F-2AC4CD02CF3D}" presName="dummyConnPt" presStyleCnt="0"/>
      <dgm:spPr/>
    </dgm:pt>
    <dgm:pt modelId="{45558DAF-799D-4DE8-9E41-142CB957FFA4}" type="pres">
      <dgm:prSet presAssocID="{FD2C0688-37D8-48D0-860F-2AC4CD02CF3D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759377-42AA-4900-B45B-1899F9DBB75C}" type="pres">
      <dgm:prSet presAssocID="{192B79F3-19BA-4CD1-B7D6-4F717B7BA2D8}" presName="sibTrans" presStyleLbl="bgSibTrans2D1" presStyleIdx="5" presStyleCnt="8"/>
      <dgm:spPr/>
      <dgm:t>
        <a:bodyPr/>
        <a:lstStyle/>
        <a:p>
          <a:endParaRPr lang="zh-CN" altLang="en-US"/>
        </a:p>
      </dgm:t>
    </dgm:pt>
    <dgm:pt modelId="{2AB57185-ABB2-4F41-AC31-712F951597E5}" type="pres">
      <dgm:prSet presAssocID="{FBBCFF65-90D3-4841-8A58-DAF2CE0D7FC2}" presName="compNode" presStyleCnt="0"/>
      <dgm:spPr/>
    </dgm:pt>
    <dgm:pt modelId="{5F9116ED-C655-4049-86AF-2A1BEB11CE83}" type="pres">
      <dgm:prSet presAssocID="{FBBCFF65-90D3-4841-8A58-DAF2CE0D7FC2}" presName="dummyConnPt" presStyleCnt="0"/>
      <dgm:spPr/>
    </dgm:pt>
    <dgm:pt modelId="{E4773909-C2F5-4CE7-9DAD-5EB4B03484A9}" type="pres">
      <dgm:prSet presAssocID="{FBBCFF65-90D3-4841-8A58-DAF2CE0D7FC2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6A00A46-BC86-4627-8E6C-78BE2C0EF7F6}" type="pres">
      <dgm:prSet presAssocID="{9D24709A-D5E2-47DB-A8BA-BCCBC2DE4ABA}" presName="sibTrans" presStyleLbl="bgSibTrans2D1" presStyleIdx="6" presStyleCnt="8"/>
      <dgm:spPr/>
      <dgm:t>
        <a:bodyPr/>
        <a:lstStyle/>
        <a:p>
          <a:endParaRPr lang="zh-CN" altLang="en-US"/>
        </a:p>
      </dgm:t>
    </dgm:pt>
    <dgm:pt modelId="{67E38981-C524-4CA5-A976-4FE1E0672004}" type="pres">
      <dgm:prSet presAssocID="{D4226F66-F037-4886-9486-9425C4BFFF71}" presName="compNode" presStyleCnt="0"/>
      <dgm:spPr/>
    </dgm:pt>
    <dgm:pt modelId="{CB7AD033-9599-4594-8CA8-FEE4EBCEE8A5}" type="pres">
      <dgm:prSet presAssocID="{D4226F66-F037-4886-9486-9425C4BFFF71}" presName="dummyConnPt" presStyleCnt="0"/>
      <dgm:spPr/>
    </dgm:pt>
    <dgm:pt modelId="{7914B116-4040-4DA6-B3B4-EE6BC089A212}" type="pres">
      <dgm:prSet presAssocID="{D4226F66-F037-4886-9486-9425C4BFFF71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AFA88AE-0F2D-4DA0-9DBB-80E3D5050520}" type="pres">
      <dgm:prSet presAssocID="{FFCE9808-E762-46F0-9AF6-FE0F5F8317FD}" presName="sibTrans" presStyleLbl="bgSibTrans2D1" presStyleIdx="7" presStyleCnt="8"/>
      <dgm:spPr/>
      <dgm:t>
        <a:bodyPr/>
        <a:lstStyle/>
        <a:p>
          <a:endParaRPr lang="zh-CN" altLang="en-US"/>
        </a:p>
      </dgm:t>
    </dgm:pt>
    <dgm:pt modelId="{CE262D3A-799A-4DEC-867D-D0BF5A005F35}" type="pres">
      <dgm:prSet presAssocID="{409335A3-DB4F-414A-AFF8-F766B5E70A19}" presName="compNode" presStyleCnt="0"/>
      <dgm:spPr/>
    </dgm:pt>
    <dgm:pt modelId="{B09D7BB9-F22F-437F-A115-1AF5A6DFE386}" type="pres">
      <dgm:prSet presAssocID="{409335A3-DB4F-414A-AFF8-F766B5E70A19}" presName="dummyConnPt" presStyleCnt="0"/>
      <dgm:spPr/>
    </dgm:pt>
    <dgm:pt modelId="{7B78E19F-BD99-4D63-B6BC-FAD77CD5058D}" type="pres">
      <dgm:prSet presAssocID="{409335A3-DB4F-414A-AFF8-F766B5E70A19}" presName="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42A37ABE-75BF-4CF6-B5C7-9BF107C3E682}" srcId="{35B94A15-B09F-4252-867E-14D42CC1B261}" destId="{FBBCFF65-90D3-4841-8A58-DAF2CE0D7FC2}" srcOrd="6" destOrd="0" parTransId="{16BD954F-DE62-4099-B6FC-9B39543A639E}" sibTransId="{9D24709A-D5E2-47DB-A8BA-BCCBC2DE4ABA}"/>
    <dgm:cxn modelId="{4FDB4939-1272-43CE-8401-0EBE1821EA01}" srcId="{35B94A15-B09F-4252-867E-14D42CC1B261}" destId="{409335A3-DB4F-414A-AFF8-F766B5E70A19}" srcOrd="8" destOrd="0" parTransId="{9BF149D1-60C1-4770-A00A-9A5E4D9A0BEE}" sibTransId="{C316C6E0-1124-4024-ADE6-0D247DA9FEFD}"/>
    <dgm:cxn modelId="{83E4C57A-4FC4-4F24-ADCF-9E2AC67C8593}" srcId="{35B94A15-B09F-4252-867E-14D42CC1B261}" destId="{FD2C0688-37D8-48D0-860F-2AC4CD02CF3D}" srcOrd="5" destOrd="0" parTransId="{0FBB459F-C399-43C8-9819-FD9E11E638AD}" sibTransId="{192B79F3-19BA-4CD1-B7D6-4F717B7BA2D8}"/>
    <dgm:cxn modelId="{104710BF-6250-451B-A601-10C118EED597}" srcId="{35B94A15-B09F-4252-867E-14D42CC1B261}" destId="{EAEDABAB-79F6-4A8D-B0FA-79E251E5C6DE}" srcOrd="0" destOrd="0" parTransId="{51D77011-CAD8-4C60-990B-C263303755FD}" sibTransId="{F831B900-2621-4D8C-86FE-9215B993C734}"/>
    <dgm:cxn modelId="{29F995C2-64EB-4203-A653-0A7F9B9D7350}" type="presOf" srcId="{2D0DDED7-10BF-4E71-9044-B997CCEF26B2}" destId="{AFE69C1D-BBA8-46A6-BE57-B149C7A5E145}" srcOrd="0" destOrd="0" presId="urn:microsoft.com/office/officeart/2005/8/layout/bProcess4"/>
    <dgm:cxn modelId="{EE83F1EF-B8DF-4332-9236-917EDD195C39}" srcId="{35B94A15-B09F-4252-867E-14D42CC1B261}" destId="{2FEBD31E-DA7B-4362-9426-FCABC6F3EBA6}" srcOrd="2" destOrd="0" parTransId="{F41E226E-A5D3-4A23-B271-6F65519123CE}" sibTransId="{C10F12B9-D28C-4B51-8202-28D399C31414}"/>
    <dgm:cxn modelId="{37ABE266-5B9A-4484-92E5-AF30CD5EBC17}" type="presOf" srcId="{9D24709A-D5E2-47DB-A8BA-BCCBC2DE4ABA}" destId="{46A00A46-BC86-4627-8E6C-78BE2C0EF7F6}" srcOrd="0" destOrd="0" presId="urn:microsoft.com/office/officeart/2005/8/layout/bProcess4"/>
    <dgm:cxn modelId="{EFFFAF34-F1D6-423F-898D-D4F348971716}" type="presOf" srcId="{28290EBF-A7B7-4E92-9F0D-64DBC19A346F}" destId="{80F19320-1956-4489-B75E-A8A586AC099C}" srcOrd="0" destOrd="0" presId="urn:microsoft.com/office/officeart/2005/8/layout/bProcess4"/>
    <dgm:cxn modelId="{3ABD5160-422E-4CEB-953E-975645CF07DA}" type="presOf" srcId="{C10F12B9-D28C-4B51-8202-28D399C31414}" destId="{31C819FC-A2DA-4F9A-A2F4-8D2D240E457C}" srcOrd="0" destOrd="0" presId="urn:microsoft.com/office/officeart/2005/8/layout/bProcess4"/>
    <dgm:cxn modelId="{304A649C-002C-4685-8E29-C49200793094}" srcId="{35B94A15-B09F-4252-867E-14D42CC1B261}" destId="{D4226F66-F037-4886-9486-9425C4BFFF71}" srcOrd="7" destOrd="0" parTransId="{8D548E3B-C0D1-494D-B79D-B01B1200D0CE}" sibTransId="{FFCE9808-E762-46F0-9AF6-FE0F5F8317FD}"/>
    <dgm:cxn modelId="{8FEFD634-70E3-40BC-AE46-ECD873A7234D}" type="presOf" srcId="{58932480-E11B-4D35-A23C-58D40AC43648}" destId="{EBEA7878-FF3B-4BA3-9145-48BB2EDDCB1C}" srcOrd="0" destOrd="0" presId="urn:microsoft.com/office/officeart/2005/8/layout/bProcess4"/>
    <dgm:cxn modelId="{F2826BBB-39A5-40A5-B156-1C54CB8388A4}" type="presOf" srcId="{FD2C0688-37D8-48D0-860F-2AC4CD02CF3D}" destId="{45558DAF-799D-4DE8-9E41-142CB957FFA4}" srcOrd="0" destOrd="0" presId="urn:microsoft.com/office/officeart/2005/8/layout/bProcess4"/>
    <dgm:cxn modelId="{0557C127-F470-4C3C-AE2E-E0FECF3B3D44}" srcId="{35B94A15-B09F-4252-867E-14D42CC1B261}" destId="{28290EBF-A7B7-4E92-9F0D-64DBC19A346F}" srcOrd="4" destOrd="0" parTransId="{105C3AE5-3F50-4BDE-9347-6564FA9D6BAE}" sibTransId="{58932480-E11B-4D35-A23C-58D40AC43648}"/>
    <dgm:cxn modelId="{D3271891-D8AB-4633-B93E-262A85414BFE}" type="presOf" srcId="{409335A3-DB4F-414A-AFF8-F766B5E70A19}" destId="{7B78E19F-BD99-4D63-B6BC-FAD77CD5058D}" srcOrd="0" destOrd="0" presId="urn:microsoft.com/office/officeart/2005/8/layout/bProcess4"/>
    <dgm:cxn modelId="{829E61F0-D7B8-42D6-B0BC-14F1A8911ACF}" type="presOf" srcId="{D4226F66-F037-4886-9486-9425C4BFFF71}" destId="{7914B116-4040-4DA6-B3B4-EE6BC089A212}" srcOrd="0" destOrd="0" presId="urn:microsoft.com/office/officeart/2005/8/layout/bProcess4"/>
    <dgm:cxn modelId="{03279991-E389-4C21-9C16-5AC94CB0EF4D}" type="presOf" srcId="{2FEBD31E-DA7B-4362-9426-FCABC6F3EBA6}" destId="{EB7A0617-14A3-45D0-8A01-1685952AA8F8}" srcOrd="0" destOrd="0" presId="urn:microsoft.com/office/officeart/2005/8/layout/bProcess4"/>
    <dgm:cxn modelId="{ADB62F40-4F2F-4DDC-8C8D-21B6C0660DE0}" type="presOf" srcId="{192B79F3-19BA-4CD1-B7D6-4F717B7BA2D8}" destId="{73759377-42AA-4900-B45B-1899F9DBB75C}" srcOrd="0" destOrd="0" presId="urn:microsoft.com/office/officeart/2005/8/layout/bProcess4"/>
    <dgm:cxn modelId="{59344266-7242-4F9B-AA31-D754765D3F46}" type="presOf" srcId="{FBBCFF65-90D3-4841-8A58-DAF2CE0D7FC2}" destId="{E4773909-C2F5-4CE7-9DAD-5EB4B03484A9}" srcOrd="0" destOrd="0" presId="urn:microsoft.com/office/officeart/2005/8/layout/bProcess4"/>
    <dgm:cxn modelId="{1A2008FF-B453-498D-996D-F2687D09193A}" type="presOf" srcId="{8FF24176-A28F-4626-A359-4772851F4BA1}" destId="{692CA2B0-D925-443E-AF93-6AA0628146A0}" srcOrd="0" destOrd="0" presId="urn:microsoft.com/office/officeart/2005/8/layout/bProcess4"/>
    <dgm:cxn modelId="{C33492D6-D639-47A0-9F6A-DC47E63B542A}" srcId="{35B94A15-B09F-4252-867E-14D42CC1B261}" destId="{2D0DDED7-10BF-4E71-9044-B997CCEF26B2}" srcOrd="1" destOrd="0" parTransId="{0E98C840-6F44-4531-834F-071CF51C07CE}" sibTransId="{F4F33EC4-6693-4CA7-B27E-394425AEFA0D}"/>
    <dgm:cxn modelId="{4392D6F3-26FD-444B-A32A-AF2ABE7B4187}" type="presOf" srcId="{F831B900-2621-4D8C-86FE-9215B993C734}" destId="{DEA91265-16C6-486C-B2DD-30A8ED3D9FF8}" srcOrd="0" destOrd="0" presId="urn:microsoft.com/office/officeart/2005/8/layout/bProcess4"/>
    <dgm:cxn modelId="{A31814F7-D764-4B22-AF66-86D52DF70A35}" type="presOf" srcId="{FFCE9808-E762-46F0-9AF6-FE0F5F8317FD}" destId="{3AFA88AE-0F2D-4DA0-9DBB-80E3D5050520}" srcOrd="0" destOrd="0" presId="urn:microsoft.com/office/officeart/2005/8/layout/bProcess4"/>
    <dgm:cxn modelId="{DD1C382A-B116-4892-965A-F7D1B48B00A7}" type="presOf" srcId="{EAEDABAB-79F6-4A8D-B0FA-79E251E5C6DE}" destId="{EA4071F4-992D-4421-AEC8-B89BCC796756}" srcOrd="0" destOrd="0" presId="urn:microsoft.com/office/officeart/2005/8/layout/bProcess4"/>
    <dgm:cxn modelId="{2B170BB5-2C18-43DD-B9DC-0D0BDD826268}" srcId="{35B94A15-B09F-4252-867E-14D42CC1B261}" destId="{8FF24176-A28F-4626-A359-4772851F4BA1}" srcOrd="3" destOrd="0" parTransId="{020713F2-E7B6-4F97-895C-3CDBDA26427D}" sibTransId="{8287A6DB-2FBA-4472-8BAE-7D1808E83CAB}"/>
    <dgm:cxn modelId="{FDE4A950-491B-4569-A6C5-DB349CA1C0AD}" type="presOf" srcId="{F4F33EC4-6693-4CA7-B27E-394425AEFA0D}" destId="{D870C47D-A03E-44A8-B9EF-1D50F990C1F5}" srcOrd="0" destOrd="0" presId="urn:microsoft.com/office/officeart/2005/8/layout/bProcess4"/>
    <dgm:cxn modelId="{FBEEE5E8-023E-46C2-BCD8-E5E69B6D7175}" type="presOf" srcId="{35B94A15-B09F-4252-867E-14D42CC1B261}" destId="{01EDCC41-4871-4BAF-A0B8-26768927B6B0}" srcOrd="0" destOrd="0" presId="urn:microsoft.com/office/officeart/2005/8/layout/bProcess4"/>
    <dgm:cxn modelId="{CE49BE83-227E-4495-8B4E-FC8D6A1E3962}" type="presOf" srcId="{8287A6DB-2FBA-4472-8BAE-7D1808E83CAB}" destId="{B1040C99-1403-4B30-B8E0-F011ED6FF5CC}" srcOrd="0" destOrd="0" presId="urn:microsoft.com/office/officeart/2005/8/layout/bProcess4"/>
    <dgm:cxn modelId="{33E85905-9415-4223-BC61-48F85B0F6CE2}" type="presParOf" srcId="{01EDCC41-4871-4BAF-A0B8-26768927B6B0}" destId="{EF243684-D2A7-4EB0-A99C-A547CF2A04BA}" srcOrd="0" destOrd="0" presId="urn:microsoft.com/office/officeart/2005/8/layout/bProcess4"/>
    <dgm:cxn modelId="{40BD8595-9A83-4557-8973-A450C8926AA8}" type="presParOf" srcId="{EF243684-D2A7-4EB0-A99C-A547CF2A04BA}" destId="{C27D4CA1-18A8-4896-A163-1EFFB130EA5D}" srcOrd="0" destOrd="0" presId="urn:microsoft.com/office/officeart/2005/8/layout/bProcess4"/>
    <dgm:cxn modelId="{190EC5A1-AE68-42E8-9570-FADB1B42B521}" type="presParOf" srcId="{EF243684-D2A7-4EB0-A99C-A547CF2A04BA}" destId="{EA4071F4-992D-4421-AEC8-B89BCC796756}" srcOrd="1" destOrd="0" presId="urn:microsoft.com/office/officeart/2005/8/layout/bProcess4"/>
    <dgm:cxn modelId="{52347BCD-E696-4DB2-BBD3-0B48B5E3F85D}" type="presParOf" srcId="{01EDCC41-4871-4BAF-A0B8-26768927B6B0}" destId="{DEA91265-16C6-486C-B2DD-30A8ED3D9FF8}" srcOrd="1" destOrd="0" presId="urn:microsoft.com/office/officeart/2005/8/layout/bProcess4"/>
    <dgm:cxn modelId="{598EB73C-17AD-4F9E-8B32-5824EA5B66DC}" type="presParOf" srcId="{01EDCC41-4871-4BAF-A0B8-26768927B6B0}" destId="{62B52777-757B-4E21-A86B-6092C87AE837}" srcOrd="2" destOrd="0" presId="urn:microsoft.com/office/officeart/2005/8/layout/bProcess4"/>
    <dgm:cxn modelId="{9602508F-02EC-4962-80FB-88BB8989A141}" type="presParOf" srcId="{62B52777-757B-4E21-A86B-6092C87AE837}" destId="{6EB51A0B-2A67-4972-8786-DFAD20EAD64C}" srcOrd="0" destOrd="0" presId="urn:microsoft.com/office/officeart/2005/8/layout/bProcess4"/>
    <dgm:cxn modelId="{3EB77313-8C11-4E9C-8BAE-F7A24123517D}" type="presParOf" srcId="{62B52777-757B-4E21-A86B-6092C87AE837}" destId="{AFE69C1D-BBA8-46A6-BE57-B149C7A5E145}" srcOrd="1" destOrd="0" presId="urn:microsoft.com/office/officeart/2005/8/layout/bProcess4"/>
    <dgm:cxn modelId="{0B20F169-A8C6-4D96-8E52-7FDA091F528B}" type="presParOf" srcId="{01EDCC41-4871-4BAF-A0B8-26768927B6B0}" destId="{D870C47D-A03E-44A8-B9EF-1D50F990C1F5}" srcOrd="3" destOrd="0" presId="urn:microsoft.com/office/officeart/2005/8/layout/bProcess4"/>
    <dgm:cxn modelId="{B7B5DB9F-5854-4BB9-AA27-7A319F638B69}" type="presParOf" srcId="{01EDCC41-4871-4BAF-A0B8-26768927B6B0}" destId="{BF8BF978-2FC0-47F0-99CD-29AB3DF85CAC}" srcOrd="4" destOrd="0" presId="urn:microsoft.com/office/officeart/2005/8/layout/bProcess4"/>
    <dgm:cxn modelId="{1794F420-6D2C-4488-9E12-5CF014B8142B}" type="presParOf" srcId="{BF8BF978-2FC0-47F0-99CD-29AB3DF85CAC}" destId="{3DA178F6-AF24-4BC3-BAD5-7F09E8863096}" srcOrd="0" destOrd="0" presId="urn:microsoft.com/office/officeart/2005/8/layout/bProcess4"/>
    <dgm:cxn modelId="{964817D7-EB69-4769-AC18-46D161BB9D89}" type="presParOf" srcId="{BF8BF978-2FC0-47F0-99CD-29AB3DF85CAC}" destId="{EB7A0617-14A3-45D0-8A01-1685952AA8F8}" srcOrd="1" destOrd="0" presId="urn:microsoft.com/office/officeart/2005/8/layout/bProcess4"/>
    <dgm:cxn modelId="{21E6036C-EB94-4366-B2C0-51377E4F9D8D}" type="presParOf" srcId="{01EDCC41-4871-4BAF-A0B8-26768927B6B0}" destId="{31C819FC-A2DA-4F9A-A2F4-8D2D240E457C}" srcOrd="5" destOrd="0" presId="urn:microsoft.com/office/officeart/2005/8/layout/bProcess4"/>
    <dgm:cxn modelId="{EE1E250F-7686-4871-9ECF-393C9A8E8F14}" type="presParOf" srcId="{01EDCC41-4871-4BAF-A0B8-26768927B6B0}" destId="{8BC8CF13-C5C5-471E-83B0-BDD90673AF47}" srcOrd="6" destOrd="0" presId="urn:microsoft.com/office/officeart/2005/8/layout/bProcess4"/>
    <dgm:cxn modelId="{4DC80FB4-F2FA-4502-9252-6FE910B524A8}" type="presParOf" srcId="{8BC8CF13-C5C5-471E-83B0-BDD90673AF47}" destId="{DEAF1356-0D19-46D3-B5D7-DEFC37E60238}" srcOrd="0" destOrd="0" presId="urn:microsoft.com/office/officeart/2005/8/layout/bProcess4"/>
    <dgm:cxn modelId="{B582AAEB-9679-4ECE-BD4C-F2D31F0190C5}" type="presParOf" srcId="{8BC8CF13-C5C5-471E-83B0-BDD90673AF47}" destId="{692CA2B0-D925-443E-AF93-6AA0628146A0}" srcOrd="1" destOrd="0" presId="urn:microsoft.com/office/officeart/2005/8/layout/bProcess4"/>
    <dgm:cxn modelId="{E22E3B11-8AA6-4D30-8A77-B9245E6BCC06}" type="presParOf" srcId="{01EDCC41-4871-4BAF-A0B8-26768927B6B0}" destId="{B1040C99-1403-4B30-B8E0-F011ED6FF5CC}" srcOrd="7" destOrd="0" presId="urn:microsoft.com/office/officeart/2005/8/layout/bProcess4"/>
    <dgm:cxn modelId="{EFD828FC-1079-4362-BAC1-065CB6E55B1C}" type="presParOf" srcId="{01EDCC41-4871-4BAF-A0B8-26768927B6B0}" destId="{10499558-61D9-4026-940C-B775C6BBC6A5}" srcOrd="8" destOrd="0" presId="urn:microsoft.com/office/officeart/2005/8/layout/bProcess4"/>
    <dgm:cxn modelId="{120F5E23-DB95-486D-B7A1-DA0A7D635113}" type="presParOf" srcId="{10499558-61D9-4026-940C-B775C6BBC6A5}" destId="{B5E31C8A-00F0-4201-9BF1-404D2462D88E}" srcOrd="0" destOrd="0" presId="urn:microsoft.com/office/officeart/2005/8/layout/bProcess4"/>
    <dgm:cxn modelId="{EF6C90B2-3B0B-464D-BD39-77E848C0D001}" type="presParOf" srcId="{10499558-61D9-4026-940C-B775C6BBC6A5}" destId="{80F19320-1956-4489-B75E-A8A586AC099C}" srcOrd="1" destOrd="0" presId="urn:microsoft.com/office/officeart/2005/8/layout/bProcess4"/>
    <dgm:cxn modelId="{A78BD214-27BB-4BD9-953A-730A53C4506E}" type="presParOf" srcId="{01EDCC41-4871-4BAF-A0B8-26768927B6B0}" destId="{EBEA7878-FF3B-4BA3-9145-48BB2EDDCB1C}" srcOrd="9" destOrd="0" presId="urn:microsoft.com/office/officeart/2005/8/layout/bProcess4"/>
    <dgm:cxn modelId="{B4C362DD-631B-43DC-BD0C-67431FB1D5E8}" type="presParOf" srcId="{01EDCC41-4871-4BAF-A0B8-26768927B6B0}" destId="{8BF0526E-0221-47E1-8A28-E365A3AE62DC}" srcOrd="10" destOrd="0" presId="urn:microsoft.com/office/officeart/2005/8/layout/bProcess4"/>
    <dgm:cxn modelId="{80802C66-4A4B-4969-B8FC-DD3153A0AC28}" type="presParOf" srcId="{8BF0526E-0221-47E1-8A28-E365A3AE62DC}" destId="{2B99FC03-0E30-44E3-A183-B898D81A90A2}" srcOrd="0" destOrd="0" presId="urn:microsoft.com/office/officeart/2005/8/layout/bProcess4"/>
    <dgm:cxn modelId="{63AF98E2-A3E5-4CA0-881D-2EE42BF770B2}" type="presParOf" srcId="{8BF0526E-0221-47E1-8A28-E365A3AE62DC}" destId="{45558DAF-799D-4DE8-9E41-142CB957FFA4}" srcOrd="1" destOrd="0" presId="urn:microsoft.com/office/officeart/2005/8/layout/bProcess4"/>
    <dgm:cxn modelId="{B5D8E4BE-D7F8-47D8-8D70-7B06787D3D39}" type="presParOf" srcId="{01EDCC41-4871-4BAF-A0B8-26768927B6B0}" destId="{73759377-42AA-4900-B45B-1899F9DBB75C}" srcOrd="11" destOrd="0" presId="urn:microsoft.com/office/officeart/2005/8/layout/bProcess4"/>
    <dgm:cxn modelId="{EBBC9AE1-7E06-45E9-9840-73B5BD79405A}" type="presParOf" srcId="{01EDCC41-4871-4BAF-A0B8-26768927B6B0}" destId="{2AB57185-ABB2-4F41-AC31-712F951597E5}" srcOrd="12" destOrd="0" presId="urn:microsoft.com/office/officeart/2005/8/layout/bProcess4"/>
    <dgm:cxn modelId="{E295B089-5BA5-4617-B402-4B3E8AE0EA98}" type="presParOf" srcId="{2AB57185-ABB2-4F41-AC31-712F951597E5}" destId="{5F9116ED-C655-4049-86AF-2A1BEB11CE83}" srcOrd="0" destOrd="0" presId="urn:microsoft.com/office/officeart/2005/8/layout/bProcess4"/>
    <dgm:cxn modelId="{D02C14E4-4927-4646-9E1A-85FEE4F77AB8}" type="presParOf" srcId="{2AB57185-ABB2-4F41-AC31-712F951597E5}" destId="{E4773909-C2F5-4CE7-9DAD-5EB4B03484A9}" srcOrd="1" destOrd="0" presId="urn:microsoft.com/office/officeart/2005/8/layout/bProcess4"/>
    <dgm:cxn modelId="{B803149D-F14A-4D60-99F2-5C3B9DD9DB19}" type="presParOf" srcId="{01EDCC41-4871-4BAF-A0B8-26768927B6B0}" destId="{46A00A46-BC86-4627-8E6C-78BE2C0EF7F6}" srcOrd="13" destOrd="0" presId="urn:microsoft.com/office/officeart/2005/8/layout/bProcess4"/>
    <dgm:cxn modelId="{AB8CFD9B-BFC3-4B8C-B86E-97B5BC42F04D}" type="presParOf" srcId="{01EDCC41-4871-4BAF-A0B8-26768927B6B0}" destId="{67E38981-C524-4CA5-A976-4FE1E0672004}" srcOrd="14" destOrd="0" presId="urn:microsoft.com/office/officeart/2005/8/layout/bProcess4"/>
    <dgm:cxn modelId="{C641DF75-337A-4D3F-BC97-ECDE23B7A233}" type="presParOf" srcId="{67E38981-C524-4CA5-A976-4FE1E0672004}" destId="{CB7AD033-9599-4594-8CA8-FEE4EBCEE8A5}" srcOrd="0" destOrd="0" presId="urn:microsoft.com/office/officeart/2005/8/layout/bProcess4"/>
    <dgm:cxn modelId="{45BB09C4-C33D-405A-A032-DC03C1266FE6}" type="presParOf" srcId="{67E38981-C524-4CA5-A976-4FE1E0672004}" destId="{7914B116-4040-4DA6-B3B4-EE6BC089A212}" srcOrd="1" destOrd="0" presId="urn:microsoft.com/office/officeart/2005/8/layout/bProcess4"/>
    <dgm:cxn modelId="{A654F10B-303F-4775-B5D2-34B9FABC085B}" type="presParOf" srcId="{01EDCC41-4871-4BAF-A0B8-26768927B6B0}" destId="{3AFA88AE-0F2D-4DA0-9DBB-80E3D5050520}" srcOrd="15" destOrd="0" presId="urn:microsoft.com/office/officeart/2005/8/layout/bProcess4"/>
    <dgm:cxn modelId="{C8F6C63A-2801-4D1C-A39D-1B769DE96268}" type="presParOf" srcId="{01EDCC41-4871-4BAF-A0B8-26768927B6B0}" destId="{CE262D3A-799A-4DEC-867D-D0BF5A005F35}" srcOrd="16" destOrd="0" presId="urn:microsoft.com/office/officeart/2005/8/layout/bProcess4"/>
    <dgm:cxn modelId="{E0051AEF-5F6A-41F6-A24C-E2063B81C02F}" type="presParOf" srcId="{CE262D3A-799A-4DEC-867D-D0BF5A005F35}" destId="{B09D7BB9-F22F-437F-A115-1AF5A6DFE386}" srcOrd="0" destOrd="0" presId="urn:microsoft.com/office/officeart/2005/8/layout/bProcess4"/>
    <dgm:cxn modelId="{D264BD61-9A16-4E8D-8597-5A77F21F6273}" type="presParOf" srcId="{CE262D3A-799A-4DEC-867D-D0BF5A005F35}" destId="{7B78E19F-BD99-4D63-B6BC-FAD77CD5058D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EA91265-16C6-486C-B2DD-30A8ED3D9FF8}">
      <dsp:nvSpPr>
        <dsp:cNvPr id="0" name=""/>
        <dsp:cNvSpPr/>
      </dsp:nvSpPr>
      <dsp:spPr>
        <a:xfrm rot="5400000">
          <a:off x="-201939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4071F4-992D-4421-AEC8-B89BCC796756}">
      <dsp:nvSpPr>
        <dsp:cNvPr id="0" name=""/>
        <dsp:cNvSpPr/>
      </dsp:nvSpPr>
      <dsp:spPr>
        <a:xfrm>
          <a:off x="2253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23745" y="48018"/>
        <a:ext cx="1179981" cy="690795"/>
      </dsp:txXfrm>
    </dsp:sp>
    <dsp:sp modelId="{D870C47D-A03E-44A8-B9EF-1D50F990C1F5}">
      <dsp:nvSpPr>
        <dsp:cNvPr id="0" name=""/>
        <dsp:cNvSpPr/>
      </dsp:nvSpPr>
      <dsp:spPr>
        <a:xfrm rot="5400000">
          <a:off x="-201939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E69C1D-BBA8-46A6-BE57-B149C7A5E145}">
      <dsp:nvSpPr>
        <dsp:cNvPr id="0" name=""/>
        <dsp:cNvSpPr/>
      </dsp:nvSpPr>
      <dsp:spPr>
        <a:xfrm>
          <a:off x="2253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sp:txBody>
      <dsp:txXfrm>
        <a:off x="23745" y="965242"/>
        <a:ext cx="1179981" cy="690795"/>
      </dsp:txXfrm>
    </dsp:sp>
    <dsp:sp modelId="{31C819FC-A2DA-4F9A-A2F4-8D2D240E457C}">
      <dsp:nvSpPr>
        <dsp:cNvPr id="0" name=""/>
        <dsp:cNvSpPr/>
      </dsp:nvSpPr>
      <dsp:spPr>
        <a:xfrm>
          <a:off x="256672" y="1988184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7A0617-14A3-45D0-8A01-1685952AA8F8}">
      <dsp:nvSpPr>
        <dsp:cNvPr id="0" name=""/>
        <dsp:cNvSpPr/>
      </dsp:nvSpPr>
      <dsp:spPr>
        <a:xfrm>
          <a:off x="2253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sp:txBody>
      <dsp:txXfrm>
        <a:off x="23745" y="1882466"/>
        <a:ext cx="1179981" cy="690795"/>
      </dsp:txXfrm>
    </dsp:sp>
    <dsp:sp modelId="{B1040C99-1403-4B30-B8E0-F011ED6FF5CC}">
      <dsp:nvSpPr>
        <dsp:cNvPr id="0" name=""/>
        <dsp:cNvSpPr/>
      </dsp:nvSpPr>
      <dsp:spPr>
        <a:xfrm rot="16200000">
          <a:off x="1424604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92CA2B0-D925-443E-AF93-6AA0628146A0}">
      <dsp:nvSpPr>
        <dsp:cNvPr id="0" name=""/>
        <dsp:cNvSpPr/>
      </dsp:nvSpPr>
      <dsp:spPr>
        <a:xfrm>
          <a:off x="1628797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sp:txBody>
      <dsp:txXfrm>
        <a:off x="1650289" y="1882466"/>
        <a:ext cx="1179981" cy="690795"/>
      </dsp:txXfrm>
    </dsp:sp>
    <dsp:sp modelId="{EBEA7878-FF3B-4BA3-9145-48BB2EDDCB1C}">
      <dsp:nvSpPr>
        <dsp:cNvPr id="0" name=""/>
        <dsp:cNvSpPr/>
      </dsp:nvSpPr>
      <dsp:spPr>
        <a:xfrm rot="16200000">
          <a:off x="1424604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F19320-1956-4489-B75E-A8A586AC099C}">
      <dsp:nvSpPr>
        <dsp:cNvPr id="0" name=""/>
        <dsp:cNvSpPr/>
      </dsp:nvSpPr>
      <dsp:spPr>
        <a:xfrm>
          <a:off x="1628797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sp:txBody>
      <dsp:txXfrm>
        <a:off x="1650289" y="965242"/>
        <a:ext cx="1179981" cy="690795"/>
      </dsp:txXfrm>
    </dsp:sp>
    <dsp:sp modelId="{73759377-42AA-4900-B45B-1899F9DBB75C}">
      <dsp:nvSpPr>
        <dsp:cNvPr id="0" name=""/>
        <dsp:cNvSpPr/>
      </dsp:nvSpPr>
      <dsp:spPr>
        <a:xfrm>
          <a:off x="1883216" y="153736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58DAF-799D-4DE8-9E41-142CB957FFA4}">
      <dsp:nvSpPr>
        <dsp:cNvPr id="0" name=""/>
        <dsp:cNvSpPr/>
      </dsp:nvSpPr>
      <dsp:spPr>
        <a:xfrm>
          <a:off x="1628797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sp:txBody>
      <dsp:txXfrm>
        <a:off x="1650289" y="48018"/>
        <a:ext cx="1179981" cy="690795"/>
      </dsp:txXfrm>
    </dsp:sp>
    <dsp:sp modelId="{46A00A46-BC86-4627-8E6C-78BE2C0EF7F6}">
      <dsp:nvSpPr>
        <dsp:cNvPr id="0" name=""/>
        <dsp:cNvSpPr/>
      </dsp:nvSpPr>
      <dsp:spPr>
        <a:xfrm rot="5400000">
          <a:off x="3051148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773909-C2F5-4CE7-9DAD-5EB4B03484A9}">
      <dsp:nvSpPr>
        <dsp:cNvPr id="0" name=""/>
        <dsp:cNvSpPr/>
      </dsp:nvSpPr>
      <dsp:spPr>
        <a:xfrm>
          <a:off x="3255341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sp:txBody>
      <dsp:txXfrm>
        <a:off x="3276833" y="48018"/>
        <a:ext cx="1179981" cy="690795"/>
      </dsp:txXfrm>
    </dsp:sp>
    <dsp:sp modelId="{3AFA88AE-0F2D-4DA0-9DBB-80E3D5050520}">
      <dsp:nvSpPr>
        <dsp:cNvPr id="0" name=""/>
        <dsp:cNvSpPr/>
      </dsp:nvSpPr>
      <dsp:spPr>
        <a:xfrm rot="5400000">
          <a:off x="3051148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14B116-4040-4DA6-B3B4-EE6BC089A212}">
      <dsp:nvSpPr>
        <dsp:cNvPr id="0" name=""/>
        <dsp:cNvSpPr/>
      </dsp:nvSpPr>
      <dsp:spPr>
        <a:xfrm>
          <a:off x="3255341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sp:txBody>
      <dsp:txXfrm>
        <a:off x="3276833" y="965242"/>
        <a:ext cx="1179981" cy="690795"/>
      </dsp:txXfrm>
    </dsp:sp>
    <dsp:sp modelId="{7B78E19F-BD99-4D63-B6BC-FAD77CD5058D}">
      <dsp:nvSpPr>
        <dsp:cNvPr id="0" name=""/>
        <dsp:cNvSpPr/>
      </dsp:nvSpPr>
      <dsp:spPr>
        <a:xfrm>
          <a:off x="3255341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3276833" y="1882466"/>
        <a:ext cx="1179981" cy="690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3D3F5-A2B5-4F00-96FB-2C198E02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667685-894A-4A0C-8976-5BF9C2107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0</TotalTime>
  <Pages>28</Pages>
  <Words>3292</Words>
  <Characters>18769</Characters>
  <Application>Microsoft Office Word</Application>
  <DocSecurity>0</DocSecurity>
  <Lines>156</Lines>
  <Paragraphs>44</Paragraphs>
  <ScaleCrop>false</ScaleCrop>
  <Company>Huawei Technologies Co.,Ltd.</Company>
  <LinksUpToDate>false</LinksUpToDate>
  <CharactersWithSpaces>22017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郑 博仑</cp:lastModifiedBy>
  <cp:revision>2</cp:revision>
  <cp:lastPrinted>2016-11-21T02:33:00Z</cp:lastPrinted>
  <dcterms:created xsi:type="dcterms:W3CDTF">2022-05-30T11:00:00Z</dcterms:created>
  <dcterms:modified xsi:type="dcterms:W3CDTF">2022-05-30T11:00:00Z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(3)Nt4bNkGqF7WXXyiN0/x9nInW/IjMxuJICb4HxwT36TkUxA0I+r75UEFxz8KODjLZ8L+dOuie
DOz37dYCOKp2iy+F33GjVTuJPfgmNa12WiMviRHdgXDrCTi4jPs/Iu9tZ04ODiRkSHhxQCnH
wappV8mhG4KV4EvZ98qvWVcocOFTEC5IsZ/PF/i352OVxZfjwwI890+/oPR7wR2hau+/kF2y
9bJDekJZO5xQg1V2V6</vt:lpwstr>
  </property>
  <property fmtid="{D5CDD505-2E9C-101B-9397-08002B2CF9AE}" pid="15" name="_2015_ms_pID_7253431">
    <vt:lpwstr>XLI8zZajfJyo+9tBGQDkTYzZjOoLt+E6QVNezD5Rt33ER28Ako0S7S
OcEF9s6x1JIbqf9mNXs5iJDsN4uhLmPycML7aBfTiAPfSP8R1TEtpHCFRwmGersAALh9UBpA
gadxcCNLLvd1GeWKFyUhn30JlrPiD5sjnPBMJSEDnlCQud5usZfmiY0oBl5o+o+/4MPWpJGu
HeWhHomjge8yzqdQGyfIrxznBzAAnuZf1Gfv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ig==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1646361179</vt:lpwstr>
  </property>
</Properties>
</file>